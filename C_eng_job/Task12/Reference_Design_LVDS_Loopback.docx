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Default Extension="gif" ContentType="image/gif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3FB2" w:rsidRDefault="0023001E" w:rsidP="00A02820">
      <w:pPr>
        <w:pStyle w:val="chaptertitle"/>
        <w:spacing w:line="192" w:lineRule="auto"/>
        <w:jc w:val="center"/>
        <w:rPr>
          <w:rFonts w:asciiTheme="minorHAnsi" w:hAnsiTheme="minorHAnsi"/>
          <w:b w:val="0"/>
          <w:bCs/>
          <w:sz w:val="64"/>
          <w:szCs w:val="64"/>
        </w:rPr>
      </w:pPr>
      <w:r>
        <w:rPr>
          <w:rFonts w:asciiTheme="minorHAnsi" w:hAnsiTheme="minorHAnsi"/>
          <w:b w:val="0"/>
          <w:bCs/>
          <w:sz w:val="64"/>
          <w:szCs w:val="64"/>
        </w:rPr>
        <w:t>BeMicro Max 10</w:t>
      </w:r>
      <w:r w:rsidR="00C62B43" w:rsidRPr="00733FB2">
        <w:rPr>
          <w:rFonts w:asciiTheme="minorHAnsi" w:hAnsiTheme="minorHAnsi"/>
          <w:b w:val="0"/>
          <w:bCs/>
          <w:sz w:val="64"/>
          <w:szCs w:val="64"/>
        </w:rPr>
        <w:br/>
        <w:t>FPGA Evaluation Kit</w:t>
      </w:r>
    </w:p>
    <w:p w:rsidR="00A53723" w:rsidRPr="00C62B43" w:rsidRDefault="00143F65" w:rsidP="00A02820">
      <w:pPr>
        <w:pStyle w:val="chaptertitle"/>
        <w:spacing w:before="60" w:after="120" w:line="240" w:lineRule="auto"/>
        <w:jc w:val="center"/>
        <w:rPr>
          <w:rFonts w:asciiTheme="majorHAnsi" w:hAnsiTheme="majorHAnsi"/>
          <w:b w:val="0"/>
        </w:rPr>
      </w:pPr>
      <w:r w:rsidRPr="00C62B43">
        <w:rPr>
          <w:rFonts w:asciiTheme="majorHAnsi" w:hAnsiTheme="majorHAnsi"/>
          <w:b w:val="0"/>
        </w:rPr>
        <w:t>Getting Started</w:t>
      </w:r>
      <w:r w:rsidR="00A53723" w:rsidRPr="00C62B43">
        <w:rPr>
          <w:rFonts w:asciiTheme="majorHAnsi" w:hAnsiTheme="majorHAnsi"/>
          <w:b w:val="0"/>
        </w:rPr>
        <w:t xml:space="preserve"> </w:t>
      </w:r>
      <w:r w:rsidR="00B620C3" w:rsidRPr="00C62B43">
        <w:rPr>
          <w:rFonts w:asciiTheme="majorHAnsi" w:hAnsiTheme="majorHAnsi"/>
          <w:b w:val="0"/>
        </w:rPr>
        <w:t xml:space="preserve">User </w:t>
      </w:r>
      <w:r w:rsidRPr="00C62B43">
        <w:rPr>
          <w:rFonts w:asciiTheme="majorHAnsi" w:hAnsiTheme="majorHAnsi"/>
          <w:b w:val="0"/>
        </w:rPr>
        <w:t>Guide</w:t>
      </w:r>
    </w:p>
    <w:p w:rsidR="00A53723" w:rsidRDefault="00591971" w:rsidP="00A53723">
      <w:pPr>
        <w:pStyle w:val="chaptersubtitle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3173" type="#_x0000_t202" style="position:absolute;left:0;text-align:left;margin-left:50.65pt;margin-top:.6pt;width:510.75pt;height:18pt;z-index:251826176;mso-position-horizontal-relative:page" fillcolor="#fdbb30" stroked="f">
            <v:textbox style="mso-next-textbox:#_x0000_s3173">
              <w:txbxContent>
                <w:p w:rsidR="00F74FA1" w:rsidRPr="00C62B43" w:rsidRDefault="00F74FA1" w:rsidP="00D85A48">
                  <w:pPr>
                    <w:pStyle w:val="zzpartnumber"/>
                    <w:tabs>
                      <w:tab w:val="center" w:pos="5040"/>
                    </w:tabs>
                    <w:rPr>
                      <w:rFonts w:asciiTheme="majorHAnsi" w:hAnsiTheme="majorHAnsi"/>
                      <w:b w:val="0"/>
                      <w:color w:val="auto"/>
                    </w:rPr>
                  </w:pPr>
                  <w:r w:rsidRPr="00C62B43">
                    <w:rPr>
                      <w:rFonts w:asciiTheme="majorHAnsi" w:hAnsiTheme="majorHAnsi"/>
                      <w:b w:val="0"/>
                      <w:color w:val="auto"/>
                    </w:rPr>
                    <w:t>Ve</w:t>
                  </w:r>
                  <w:r>
                    <w:rPr>
                      <w:rFonts w:asciiTheme="majorHAnsi" w:hAnsiTheme="majorHAnsi"/>
                      <w:b w:val="0"/>
                      <w:color w:val="auto"/>
                    </w:rPr>
                    <w:t>rsion 14.0</w:t>
                  </w:r>
                  <w:r>
                    <w:rPr>
                      <w:rFonts w:asciiTheme="majorHAnsi" w:hAnsiTheme="majorHAnsi"/>
                      <w:b w:val="0"/>
                      <w:color w:val="auto"/>
                    </w:rPr>
                    <w:tab/>
                    <w:t>9/4</w:t>
                  </w:r>
                  <w:r w:rsidRPr="00C62B43">
                    <w:rPr>
                      <w:rFonts w:asciiTheme="majorHAnsi" w:hAnsiTheme="majorHAnsi"/>
                      <w:b w:val="0"/>
                      <w:color w:val="auto"/>
                    </w:rPr>
                    <w:t>/2014</w:t>
                  </w:r>
                  <w:r w:rsidRPr="00C62B43">
                    <w:rPr>
                      <w:rFonts w:asciiTheme="majorHAnsi" w:hAnsiTheme="majorHAnsi"/>
                      <w:b w:val="0"/>
                      <w:color w:val="auto"/>
                    </w:rPr>
                    <w:tab/>
                    <w:t>User Guide</w:t>
                  </w:r>
                </w:p>
              </w:txbxContent>
            </v:textbox>
            <w10:wrap anchorx="page"/>
          </v:shape>
        </w:pict>
      </w:r>
    </w:p>
    <w:p w:rsidR="007065E7" w:rsidRPr="00E83D0A" w:rsidRDefault="007065E7" w:rsidP="006A0120">
      <w:pPr>
        <w:pStyle w:val="figtitlewide"/>
        <w:ind w:left="360" w:right="360"/>
        <w:jc w:val="center"/>
        <w:rPr>
          <w:rFonts w:asciiTheme="majorHAnsi" w:hAnsiTheme="majorHAnsi"/>
          <w:b w:val="0"/>
        </w:rPr>
      </w:pPr>
      <w:r w:rsidRPr="00E83D0A">
        <w:rPr>
          <w:rFonts w:asciiTheme="majorHAnsi" w:hAnsiTheme="majorHAnsi"/>
          <w:b w:val="0"/>
        </w:rPr>
        <w:t>Table of Contents</w:t>
      </w:r>
    </w:p>
    <w:p w:rsidR="00B24348" w:rsidRDefault="00591971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lang w:eastAsia="en-US"/>
        </w:rPr>
      </w:pPr>
      <w:r w:rsidRPr="00591971">
        <w:rPr>
          <w:rStyle w:val="Hotlink"/>
        </w:rPr>
        <w:fldChar w:fldCharType="begin"/>
      </w:r>
      <w:r w:rsidR="00CA5548" w:rsidRPr="00AC3452">
        <w:rPr>
          <w:rStyle w:val="Hotlink"/>
        </w:rPr>
        <w:instrText xml:space="preserve"> TOC \o "1-3" \h \z \u </w:instrText>
      </w:r>
      <w:r w:rsidRPr="00591971">
        <w:rPr>
          <w:rStyle w:val="Hotlink"/>
        </w:rPr>
        <w:fldChar w:fldCharType="separate"/>
      </w:r>
      <w:hyperlink w:anchor="_Toc397633292" w:history="1">
        <w:r w:rsidR="00B24348" w:rsidRPr="00F52F6E">
          <w:rPr>
            <w:rStyle w:val="ab"/>
            <w:noProof/>
          </w:rPr>
          <w:t>1.</w:t>
        </w:r>
        <w:r w:rsidR="00B24348">
          <w:rPr>
            <w:rFonts w:asciiTheme="minorHAnsi" w:eastAsiaTheme="minorEastAsia" w:hAnsiTheme="minorHAnsi" w:cstheme="minorBidi"/>
            <w:caps w:val="0"/>
            <w:noProof/>
            <w:sz w:val="22"/>
            <w:lang w:eastAsia="en-US"/>
          </w:rPr>
          <w:tab/>
        </w:r>
        <w:r w:rsidR="00B24348" w:rsidRPr="00F52F6E">
          <w:rPr>
            <w:rStyle w:val="ab"/>
            <w:noProof/>
          </w:rPr>
          <w:t>Overview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293" w:history="1">
        <w:r w:rsidR="00B24348" w:rsidRPr="00F52F6E">
          <w:rPr>
            <w:rStyle w:val="ab"/>
            <w:noProof/>
          </w:rPr>
          <w:t>1.1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Board Features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294" w:history="1">
        <w:r w:rsidR="00B24348" w:rsidRPr="00F52F6E">
          <w:rPr>
            <w:rStyle w:val="ab"/>
            <w:noProof/>
            <w:lang w:eastAsia="en-US"/>
          </w:rPr>
          <w:t>1.2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  <w:lang w:eastAsia="en-US"/>
          </w:rPr>
          <w:t>Block Diagram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295" w:history="1">
        <w:r w:rsidR="00B24348" w:rsidRPr="00F52F6E">
          <w:rPr>
            <w:rStyle w:val="ab"/>
            <w:noProof/>
          </w:rPr>
          <w:t>1.3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Getting To Know Your Kit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lang w:eastAsia="en-US"/>
        </w:rPr>
      </w:pPr>
      <w:hyperlink w:anchor="_Toc397633296" w:history="1">
        <w:r w:rsidR="00B24348" w:rsidRPr="00F52F6E">
          <w:rPr>
            <w:rStyle w:val="ab"/>
            <w:noProof/>
          </w:rPr>
          <w:t>2.</w:t>
        </w:r>
        <w:r w:rsidR="00B24348">
          <w:rPr>
            <w:rFonts w:asciiTheme="minorHAnsi" w:eastAsiaTheme="minorEastAsia" w:hAnsiTheme="minorHAnsi" w:cstheme="minorBidi"/>
            <w:caps w:val="0"/>
            <w:noProof/>
            <w:sz w:val="22"/>
            <w:lang w:eastAsia="en-US"/>
          </w:rPr>
          <w:tab/>
        </w:r>
        <w:r w:rsidR="00B24348" w:rsidRPr="00F52F6E">
          <w:rPr>
            <w:rStyle w:val="ab"/>
            <w:noProof/>
          </w:rPr>
          <w:t>Software Installation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297" w:history="1">
        <w:r w:rsidR="00B24348" w:rsidRPr="00F52F6E">
          <w:rPr>
            <w:rStyle w:val="ab"/>
            <w:noProof/>
          </w:rPr>
          <w:t>2.1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Install the Altera Design Software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298" w:history="1">
        <w:r w:rsidR="00B24348" w:rsidRPr="00F52F6E">
          <w:rPr>
            <w:rStyle w:val="ab"/>
            <w:noProof/>
          </w:rPr>
          <w:t>2.1.1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Download and Install Quartus II Web Edition v14.0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299" w:history="1">
        <w:r w:rsidR="00B24348" w:rsidRPr="00F52F6E">
          <w:rPr>
            <w:rStyle w:val="ab"/>
            <w:noProof/>
          </w:rPr>
          <w:t>2.1.2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Download and Install Update 2 which includes the MAX 10 FPGA device family support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00" w:history="1">
        <w:r w:rsidR="00B24348" w:rsidRPr="00F52F6E">
          <w:rPr>
            <w:rStyle w:val="ab"/>
            <w:noProof/>
          </w:rPr>
          <w:t>2.2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Enable TalkBack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01" w:history="1">
        <w:r w:rsidR="00B24348" w:rsidRPr="00F52F6E">
          <w:rPr>
            <w:rStyle w:val="ab"/>
            <w:noProof/>
          </w:rPr>
          <w:t>2.3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Install USB Blaster Driver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02" w:history="1">
        <w:r w:rsidR="00B24348" w:rsidRPr="00F52F6E">
          <w:rPr>
            <w:rStyle w:val="ab"/>
            <w:noProof/>
          </w:rPr>
          <w:t>2.4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Download and Extract a BeMicro Max 10 Kit Example Project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lang w:eastAsia="en-US"/>
        </w:rPr>
      </w:pPr>
      <w:hyperlink w:anchor="_Toc397633303" w:history="1">
        <w:r w:rsidR="00B24348" w:rsidRPr="00F52F6E">
          <w:rPr>
            <w:rStyle w:val="ab"/>
            <w:noProof/>
          </w:rPr>
          <w:t>3.</w:t>
        </w:r>
        <w:r w:rsidR="00B24348">
          <w:rPr>
            <w:rFonts w:asciiTheme="minorHAnsi" w:eastAsiaTheme="minorEastAsia" w:hAnsiTheme="minorHAnsi" w:cstheme="minorBidi"/>
            <w:caps w:val="0"/>
            <w:noProof/>
            <w:sz w:val="22"/>
            <w:lang w:eastAsia="en-US"/>
          </w:rPr>
          <w:tab/>
        </w:r>
        <w:r w:rsidR="00B24348" w:rsidRPr="00F52F6E">
          <w:rPr>
            <w:rStyle w:val="ab"/>
            <w:noProof/>
          </w:rPr>
          <w:t>Pinout Information for MAX 10 FPGA I/O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04" w:history="1">
        <w:r w:rsidR="00B24348" w:rsidRPr="00F52F6E">
          <w:rPr>
            <w:rStyle w:val="ab"/>
            <w:noProof/>
          </w:rPr>
          <w:t>3.1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Analog Devices External Peripherals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05" w:history="1">
        <w:r w:rsidR="00B24348" w:rsidRPr="00F52F6E">
          <w:rPr>
            <w:rStyle w:val="ab"/>
            <w:noProof/>
          </w:rPr>
          <w:t>3.1.1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Accelerometer, 3-Axis, SPI interface (ADXL362)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06" w:history="1">
        <w:r w:rsidR="00B24348" w:rsidRPr="00F52F6E">
          <w:rPr>
            <w:rStyle w:val="ab"/>
            <w:noProof/>
          </w:rPr>
          <w:t>3.1.2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DAC, 12-bit, SPI interface (AD5681)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07" w:history="1">
        <w:r w:rsidR="00B24348" w:rsidRPr="00F52F6E">
          <w:rPr>
            <w:rStyle w:val="ab"/>
            <w:noProof/>
          </w:rPr>
          <w:t>3.1.3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Temperature sensor, I2C interface (ADT7420)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08" w:history="1">
        <w:r w:rsidR="00B24348" w:rsidRPr="00F52F6E">
          <w:rPr>
            <w:rStyle w:val="ab"/>
            <w:noProof/>
          </w:rPr>
          <w:t>3.2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External Memory Devices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09" w:history="1">
        <w:r w:rsidR="00B24348" w:rsidRPr="00F52F6E">
          <w:rPr>
            <w:rStyle w:val="ab"/>
            <w:noProof/>
          </w:rPr>
          <w:t>3.2.1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8MB SDRAM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10" w:history="1">
        <w:r w:rsidR="00B24348" w:rsidRPr="00F52F6E">
          <w:rPr>
            <w:rStyle w:val="ab"/>
            <w:noProof/>
          </w:rPr>
          <w:t>3.2.2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Serial Flash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11" w:history="1">
        <w:r w:rsidR="00B24348" w:rsidRPr="00F52F6E">
          <w:rPr>
            <w:rStyle w:val="ab"/>
            <w:noProof/>
          </w:rPr>
          <w:t>3.3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User Interaction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12" w:history="1">
        <w:r w:rsidR="00B24348" w:rsidRPr="00F52F6E">
          <w:rPr>
            <w:rStyle w:val="ab"/>
            <w:noProof/>
          </w:rPr>
          <w:t>3.3.1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LEDs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13" w:history="1">
        <w:r w:rsidR="00B24348" w:rsidRPr="00F52F6E">
          <w:rPr>
            <w:rStyle w:val="ab"/>
            <w:noProof/>
          </w:rPr>
          <w:t>3.3.2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Push Buttons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14" w:history="1">
        <w:r w:rsidR="00B24348" w:rsidRPr="00F52F6E">
          <w:rPr>
            <w:rStyle w:val="ab"/>
            <w:noProof/>
          </w:rPr>
          <w:t>3.4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MAX 10 FPGA Analog Inputs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15" w:history="1">
        <w:r w:rsidR="00B24348" w:rsidRPr="00F52F6E">
          <w:rPr>
            <w:rStyle w:val="ab"/>
            <w:noProof/>
          </w:rPr>
          <w:t>3.4.1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Analog Input Header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16" w:history="1">
        <w:r w:rsidR="00B24348" w:rsidRPr="00F52F6E">
          <w:rPr>
            <w:rStyle w:val="ab"/>
            <w:noProof/>
          </w:rPr>
          <w:t>3.4.2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Photo Resistor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17" w:history="1">
        <w:r w:rsidR="00B24348" w:rsidRPr="00F52F6E">
          <w:rPr>
            <w:rStyle w:val="ab"/>
            <w:noProof/>
          </w:rPr>
          <w:t>3.4.3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Thermistor (Thermal Resistor)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18" w:history="1">
        <w:r w:rsidR="00B24348" w:rsidRPr="00F52F6E">
          <w:rPr>
            <w:rStyle w:val="ab"/>
            <w:noProof/>
          </w:rPr>
          <w:t>3.5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Expansion Headers and Connectors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19" w:history="1">
        <w:r w:rsidR="00B24348" w:rsidRPr="00F52F6E">
          <w:rPr>
            <w:rStyle w:val="ab"/>
            <w:noProof/>
          </w:rPr>
          <w:t>3.5.1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BeMicro Edge Connector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20" w:history="1">
        <w:r w:rsidR="00B24348" w:rsidRPr="00F52F6E">
          <w:rPr>
            <w:rStyle w:val="ab"/>
            <w:noProof/>
          </w:rPr>
          <w:t>3.5.2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Two 40-pin Expansion Headers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3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21" w:history="1">
        <w:r w:rsidR="00B24348" w:rsidRPr="00F52F6E">
          <w:rPr>
            <w:rStyle w:val="ab"/>
            <w:noProof/>
          </w:rPr>
          <w:t>3.5.3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PMOD Connectors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22" w:history="1">
        <w:r w:rsidR="00B24348" w:rsidRPr="00F52F6E">
          <w:rPr>
            <w:rStyle w:val="ab"/>
            <w:noProof/>
          </w:rPr>
          <w:t>3.6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Clock Inputs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20"/>
        <w:rPr>
          <w:rFonts w:eastAsiaTheme="minorEastAsia" w:cstheme="minorBidi"/>
          <w:noProof/>
          <w:sz w:val="22"/>
          <w:szCs w:val="22"/>
          <w:lang w:eastAsia="en-US"/>
        </w:rPr>
      </w:pPr>
      <w:hyperlink w:anchor="_Toc397633323" w:history="1">
        <w:r w:rsidR="00B24348" w:rsidRPr="00F52F6E">
          <w:rPr>
            <w:rStyle w:val="ab"/>
            <w:noProof/>
          </w:rPr>
          <w:t>3.7</w:t>
        </w:r>
        <w:r w:rsidR="00B24348">
          <w:rPr>
            <w:rFonts w:eastAsiaTheme="minorEastAsia" w:cstheme="minorBidi"/>
            <w:noProof/>
            <w:sz w:val="22"/>
            <w:szCs w:val="22"/>
            <w:lang w:eastAsia="en-US"/>
          </w:rPr>
          <w:tab/>
        </w:r>
        <w:r w:rsidR="00B24348" w:rsidRPr="00F52F6E">
          <w:rPr>
            <w:rStyle w:val="ab"/>
            <w:noProof/>
          </w:rPr>
          <w:t>Boot Select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B24348" w:rsidRDefault="00591971">
      <w:pPr>
        <w:pStyle w:val="10"/>
        <w:rPr>
          <w:rFonts w:asciiTheme="minorHAnsi" w:eastAsiaTheme="minorEastAsia" w:hAnsiTheme="minorHAnsi" w:cstheme="minorBidi"/>
          <w:caps w:val="0"/>
          <w:noProof/>
          <w:sz w:val="22"/>
          <w:lang w:eastAsia="en-US"/>
        </w:rPr>
      </w:pPr>
      <w:hyperlink w:anchor="_Toc397633324" w:history="1">
        <w:r w:rsidR="00B24348" w:rsidRPr="00F52F6E">
          <w:rPr>
            <w:rStyle w:val="ab"/>
            <w:noProof/>
          </w:rPr>
          <w:t>4.</w:t>
        </w:r>
        <w:r w:rsidR="00B24348">
          <w:rPr>
            <w:rFonts w:asciiTheme="minorHAnsi" w:eastAsiaTheme="minorEastAsia" w:hAnsiTheme="minorHAnsi" w:cstheme="minorBidi"/>
            <w:caps w:val="0"/>
            <w:noProof/>
            <w:sz w:val="22"/>
            <w:lang w:eastAsia="en-US"/>
          </w:rPr>
          <w:tab/>
        </w:r>
        <w:r w:rsidR="00B24348" w:rsidRPr="00F52F6E">
          <w:rPr>
            <w:rStyle w:val="ab"/>
            <w:noProof/>
          </w:rPr>
          <w:t>Hands-On Tutorials and Example Designs</w:t>
        </w:r>
        <w:r w:rsidR="00B2434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24348">
          <w:rPr>
            <w:noProof/>
            <w:webHidden/>
          </w:rPr>
          <w:instrText xml:space="preserve"> PAGEREF _Toc397633324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14B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879BC" w:rsidRPr="00A02820" w:rsidRDefault="00591971" w:rsidP="00733FB2">
      <w:pPr>
        <w:pStyle w:val="figframewide"/>
        <w:tabs>
          <w:tab w:val="left" w:pos="8415"/>
        </w:tabs>
        <w:ind w:left="360" w:right="360"/>
        <w:rPr>
          <w:rFonts w:asciiTheme="minorHAnsi" w:hAnsiTheme="minorHAnsi"/>
          <w:sz w:val="10"/>
          <w:szCs w:val="28"/>
        </w:rPr>
      </w:pPr>
      <w:r w:rsidRPr="00AC3452">
        <w:rPr>
          <w:rStyle w:val="Hotlink"/>
        </w:rPr>
        <w:fldChar w:fldCharType="end"/>
      </w:r>
    </w:p>
    <w:p w:rsidR="0044724E" w:rsidRDefault="00827599" w:rsidP="0044724E">
      <w:pPr>
        <w:pStyle w:val="1"/>
      </w:pPr>
      <w:r>
        <w:rPr>
          <w:rFonts w:eastAsiaTheme="minorEastAsia" w:hint="eastAsia"/>
          <w:lang w:eastAsia="zh-CN"/>
        </w:rPr>
        <w:lastRenderedPageBreak/>
        <w:t>LVDS loopback demo</w:t>
      </w:r>
    </w:p>
    <w:p w:rsidR="004C4409" w:rsidRPr="004C4409" w:rsidRDefault="004C4409" w:rsidP="004C4409">
      <w:pPr>
        <w:rPr>
          <w:rFonts w:eastAsiaTheme="minorEastAsia" w:cs="Arial"/>
          <w:szCs w:val="21"/>
          <w:lang w:eastAsia="zh-CN"/>
        </w:rPr>
      </w:pPr>
      <w:r w:rsidRPr="004C4409">
        <w:rPr>
          <w:rFonts w:eastAsiaTheme="minorEastAsia" w:cs="Arial"/>
          <w:szCs w:val="21"/>
          <w:lang w:eastAsia="zh-CN"/>
        </w:rPr>
        <w:t>The MAX 10 devices use registers and logic in the core fabric to implement LVDS input and output</w:t>
      </w:r>
      <w:r>
        <w:rPr>
          <w:rFonts w:eastAsiaTheme="minorEastAsia" w:cs="Arial" w:hint="eastAsia"/>
          <w:szCs w:val="21"/>
          <w:lang w:eastAsia="zh-CN"/>
        </w:rPr>
        <w:t xml:space="preserve"> </w:t>
      </w:r>
      <w:r w:rsidRPr="004C4409">
        <w:rPr>
          <w:rFonts w:eastAsiaTheme="minorEastAsia" w:cs="Arial"/>
          <w:szCs w:val="21"/>
          <w:lang w:eastAsia="zh-CN"/>
        </w:rPr>
        <w:t>interfaces.</w:t>
      </w:r>
    </w:p>
    <w:p w:rsidR="004C4409" w:rsidRPr="004C4409" w:rsidRDefault="004C4409" w:rsidP="004C4409">
      <w:pPr>
        <w:rPr>
          <w:rFonts w:eastAsiaTheme="minorEastAsia" w:cs="Arial"/>
          <w:szCs w:val="21"/>
          <w:lang w:eastAsia="zh-CN"/>
        </w:rPr>
      </w:pPr>
      <w:r w:rsidRPr="004C4409">
        <w:rPr>
          <w:rFonts w:eastAsiaTheme="minorEastAsia" w:cs="Arial" w:hint="eastAsia"/>
          <w:szCs w:val="21"/>
          <w:lang w:eastAsia="zh-CN"/>
        </w:rPr>
        <w:t>•</w:t>
      </w:r>
      <w:r w:rsidRPr="004C4409">
        <w:rPr>
          <w:rFonts w:eastAsiaTheme="minorEastAsia" w:cs="Arial"/>
          <w:szCs w:val="21"/>
          <w:lang w:eastAsia="zh-CN"/>
        </w:rPr>
        <w:t xml:space="preserve"> For LVDS transmitters and receivers, MAX 10 devices use the the double data rate I/O (DDIO)</w:t>
      </w:r>
      <w:r>
        <w:rPr>
          <w:rFonts w:eastAsiaTheme="minorEastAsia" w:cs="Arial" w:hint="eastAsia"/>
          <w:szCs w:val="21"/>
          <w:lang w:eastAsia="zh-CN"/>
        </w:rPr>
        <w:t xml:space="preserve"> </w:t>
      </w:r>
      <w:r w:rsidRPr="004C4409">
        <w:rPr>
          <w:rFonts w:eastAsiaTheme="minorEastAsia" w:cs="Arial"/>
          <w:szCs w:val="21"/>
          <w:lang w:eastAsia="zh-CN"/>
        </w:rPr>
        <w:t>registers that reside in the I/O elements (IOE). This architecture improves performance with regards to</w:t>
      </w:r>
      <w:r>
        <w:rPr>
          <w:rFonts w:eastAsiaTheme="minorEastAsia" w:cs="Arial" w:hint="eastAsia"/>
          <w:szCs w:val="21"/>
          <w:lang w:eastAsia="zh-CN"/>
        </w:rPr>
        <w:t xml:space="preserve"> </w:t>
      </w:r>
      <w:r w:rsidRPr="004C4409">
        <w:rPr>
          <w:rFonts w:eastAsiaTheme="minorEastAsia" w:cs="Arial"/>
          <w:szCs w:val="21"/>
          <w:lang w:eastAsia="zh-CN"/>
        </w:rPr>
        <w:t>the receiver input skew margin (RSKM) or transmitter channel-to-channel skew (TCCS).</w:t>
      </w:r>
    </w:p>
    <w:p w:rsidR="004C4409" w:rsidRDefault="004C4409" w:rsidP="004C4409">
      <w:pPr>
        <w:rPr>
          <w:rFonts w:eastAsiaTheme="minorEastAsia" w:cs="Arial" w:hint="eastAsia"/>
          <w:szCs w:val="21"/>
          <w:lang w:eastAsia="zh-CN"/>
        </w:rPr>
      </w:pPr>
      <w:r w:rsidRPr="004C4409">
        <w:rPr>
          <w:rFonts w:eastAsiaTheme="minorEastAsia" w:cs="Arial" w:hint="eastAsia"/>
          <w:szCs w:val="21"/>
          <w:lang w:eastAsia="zh-CN"/>
        </w:rPr>
        <w:t>•</w:t>
      </w:r>
      <w:r w:rsidRPr="004C4409">
        <w:rPr>
          <w:rFonts w:eastAsiaTheme="minorEastAsia" w:cs="Arial"/>
          <w:szCs w:val="21"/>
          <w:lang w:eastAsia="zh-CN"/>
        </w:rPr>
        <w:t xml:space="preserve"> For the LVDS serializer/deserializer (SERDES), MAX 10 devices use logic elements (LE) registers.</w:t>
      </w:r>
    </w:p>
    <w:p w:rsidR="004C4409" w:rsidRDefault="004C4409" w:rsidP="004C4409">
      <w:pPr>
        <w:rPr>
          <w:rFonts w:eastAsiaTheme="minorEastAsia" w:cs="Arial" w:hint="eastAsia"/>
          <w:szCs w:val="21"/>
          <w:lang w:eastAsia="zh-CN"/>
        </w:rPr>
      </w:pPr>
      <w:r>
        <w:rPr>
          <w:rFonts w:eastAsiaTheme="minorEastAsia" w:cs="Arial" w:hint="eastAsia"/>
          <w:szCs w:val="21"/>
          <w:lang w:eastAsia="zh-CN"/>
        </w:rPr>
        <w:t xml:space="preserve">We set the demo for the LVDS loopback functions in the </w:t>
      </w:r>
      <w:r>
        <w:rPr>
          <w:rFonts w:cs="Arial"/>
          <w:szCs w:val="21"/>
        </w:rPr>
        <w:t>BeMicro Max 10</w:t>
      </w:r>
      <w:r>
        <w:rPr>
          <w:rFonts w:eastAsiaTheme="minorEastAsia" w:cs="Arial" w:hint="eastAsia"/>
          <w:szCs w:val="21"/>
          <w:lang w:eastAsia="zh-CN"/>
        </w:rPr>
        <w:t>.</w:t>
      </w:r>
    </w:p>
    <w:p w:rsidR="004C4409" w:rsidRPr="004C4409" w:rsidRDefault="004C4409" w:rsidP="004C4409">
      <w:pPr>
        <w:pStyle w:val="a0"/>
        <w:keepNext/>
        <w:rPr>
          <w:rFonts w:eastAsiaTheme="minorEastAsia" w:hint="eastAsia"/>
          <w:lang w:eastAsia="zh-CN"/>
        </w:rPr>
      </w:pPr>
      <w:r>
        <w:t xml:space="preserve">The BeMicro Max 10 contains </w:t>
      </w:r>
      <w:r>
        <w:rPr>
          <w:rFonts w:eastAsiaTheme="minorEastAsia" w:hint="eastAsia"/>
          <w:lang w:eastAsia="zh-CN"/>
        </w:rPr>
        <w:t xml:space="preserve">two </w:t>
      </w:r>
      <w:r w:rsidR="0081160D">
        <w:rPr>
          <w:rFonts w:eastAsiaTheme="minorEastAsia" w:hint="eastAsia"/>
          <w:lang w:eastAsia="zh-CN"/>
        </w:rPr>
        <w:t>2x</w:t>
      </w:r>
      <w:r>
        <w:rPr>
          <w:rFonts w:eastAsiaTheme="minorEastAsia" w:hint="eastAsia"/>
          <w:lang w:eastAsia="zh-CN"/>
        </w:rPr>
        <w:t>20 Pin headers</w:t>
      </w:r>
      <w:r w:rsidR="0081160D">
        <w:rPr>
          <w:rFonts w:eastAsiaTheme="minorEastAsia" w:hint="eastAsia"/>
          <w:lang w:eastAsia="zh-CN"/>
        </w:rPr>
        <w:t>(J4 and J5)</w:t>
      </w:r>
      <w:r>
        <w:rPr>
          <w:rFonts w:eastAsiaTheme="minorEastAsia" w:hint="eastAsia"/>
          <w:lang w:eastAsia="zh-CN"/>
        </w:rPr>
        <w:t>, many of them support LVDS,</w:t>
      </w:r>
      <w:r w:rsidR="0081160D">
        <w:rPr>
          <w:rFonts w:eastAsiaTheme="minorEastAsia" w:hint="eastAsia"/>
          <w:lang w:eastAsia="zh-CN"/>
        </w:rPr>
        <w:t xml:space="preserve"> you can reference below list. </w:t>
      </w:r>
      <w:r>
        <w:rPr>
          <w:rFonts w:eastAsiaTheme="minorEastAsia" w:hint="eastAsia"/>
          <w:lang w:eastAsia="zh-CN"/>
        </w:rPr>
        <w:t>we can use either of them for demo purpose.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508"/>
        <w:gridCol w:w="5508"/>
      </w:tblGrid>
      <w:tr w:rsidR="004C4409" w:rsidTr="00994FB2">
        <w:tc>
          <w:tcPr>
            <w:tcW w:w="5508" w:type="dxa"/>
          </w:tcPr>
          <w:tbl>
            <w:tblPr>
              <w:tblStyle w:val="12"/>
              <w:tblW w:w="4428" w:type="dxa"/>
              <w:tblLook w:val="0620"/>
            </w:tblPr>
            <w:tblGrid>
              <w:gridCol w:w="2038"/>
              <w:gridCol w:w="1440"/>
              <w:gridCol w:w="950"/>
            </w:tblGrid>
            <w:tr w:rsidR="004C4409" w:rsidRPr="0012363B" w:rsidTr="00994FB2">
              <w:trPr>
                <w:cnfStyle w:val="100000000000"/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12363B" w:rsidRDefault="004C4409" w:rsidP="00994FB2">
                  <w:pPr>
                    <w:keepNext/>
                    <w:spacing w:after="0" w:line="240" w:lineRule="auto"/>
                    <w:rPr>
                      <w:rFonts w:eastAsia="Times New Roman" w:cs="Arial"/>
                      <w:b/>
                      <w:bCs/>
                      <w:color w:val="000000"/>
                      <w:szCs w:val="21"/>
                      <w:lang w:eastAsia="en-US"/>
                    </w:rPr>
                  </w:pPr>
                  <w:r w:rsidRPr="0012363B">
                    <w:rPr>
                      <w:rFonts w:eastAsia="Times New Roman" w:cs="Arial"/>
                      <w:b/>
                      <w:bCs/>
                      <w:color w:val="000000"/>
                      <w:szCs w:val="21"/>
                      <w:lang w:eastAsia="en-US"/>
                    </w:rPr>
                    <w:t>Signal Name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12363B" w:rsidRDefault="004C4409" w:rsidP="00994FB2">
                  <w:pPr>
                    <w:keepNext/>
                    <w:spacing w:after="0" w:line="240" w:lineRule="auto"/>
                    <w:rPr>
                      <w:rFonts w:eastAsia="Times New Roman" w:cs="Arial"/>
                      <w:b/>
                      <w:bCs/>
                      <w:color w:val="000000"/>
                      <w:szCs w:val="21"/>
                      <w:lang w:eastAsia="en-US"/>
                    </w:rPr>
                  </w:pPr>
                  <w:r w:rsidRPr="0012363B">
                    <w:rPr>
                      <w:rFonts w:eastAsia="Times New Roman" w:cs="Arial"/>
                      <w:b/>
                      <w:bCs/>
                      <w:color w:val="000000"/>
                      <w:szCs w:val="21"/>
                      <w:lang w:eastAsia="en-US"/>
                    </w:rPr>
                    <w:t>MAX 10 Pin</w:t>
                  </w:r>
                </w:p>
              </w:tc>
              <w:tc>
                <w:tcPr>
                  <w:tcW w:w="950" w:type="dxa"/>
                </w:tcPr>
                <w:p w:rsidR="004C4409" w:rsidRPr="0012363B" w:rsidRDefault="004C4409" w:rsidP="00994FB2">
                  <w:pPr>
                    <w:keepNext/>
                    <w:spacing w:after="0" w:line="240" w:lineRule="auto"/>
                    <w:rPr>
                      <w:rFonts w:eastAsia="Times New Roman" w:cs="Arial"/>
                      <w:b/>
                      <w:bCs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b/>
                      <w:bCs/>
                      <w:color w:val="000000"/>
                      <w:szCs w:val="21"/>
                      <w:lang w:eastAsia="en-US"/>
                    </w:rPr>
                    <w:t>J3 Pin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DIFF_RX_P[0]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K14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39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DIFF_RX_P[0](n)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K15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40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DIFF_RX_P[1]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E16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37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DIFF_RX_P[1](n)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E15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38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DIFF_RX_P[2]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D17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35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DIFF_RX_P[2](n)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C17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36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DIFF_RX_P[3]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H14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33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DIFF_RX_P[3](n)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J13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34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DIFF_RX_P[4]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C14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31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DIFF_RX_P[4](n)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C13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32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DIFF_RX_P[5]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A14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27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DIFF_RX_P[5](n)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B14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28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DIFF_RX_P[6]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D14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25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DIFF_RX_P[6](n)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E13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26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DIFF_RX_P[7]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E12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23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DIFF_RX_P[7](n)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D13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24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DIFF_RX_P[8]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H12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21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DIFF_RX_P[8](n)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J11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22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DIFF_RX_P[9]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B10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19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DIFF_RX_P[9](n)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C9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20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DIFF_RX_P[10]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A9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17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DIFF_RX_P[10](n)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B8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18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DIFF_RX_P[11]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A7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15</w:t>
                  </w:r>
                </w:p>
              </w:tc>
            </w:tr>
            <w:tr w:rsidR="004C4409" w:rsidRPr="00233CE1" w:rsidTr="00994FB2">
              <w:trPr>
                <w:trHeight w:val="270"/>
              </w:trPr>
              <w:tc>
                <w:tcPr>
                  <w:tcW w:w="2038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DIFF_RX_P[11](n)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233CE1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A8</w:t>
                  </w:r>
                </w:p>
              </w:tc>
              <w:tc>
                <w:tcPr>
                  <w:tcW w:w="950" w:type="dxa"/>
                </w:tcPr>
                <w:p w:rsidR="004C4409" w:rsidRPr="00233CE1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16</w:t>
                  </w:r>
                </w:p>
              </w:tc>
            </w:tr>
          </w:tbl>
          <w:p w:rsidR="004C4409" w:rsidRDefault="004C4409" w:rsidP="00994FB2">
            <w:pPr>
              <w:pStyle w:val="a0"/>
              <w:keepNext/>
            </w:pPr>
          </w:p>
        </w:tc>
        <w:tc>
          <w:tcPr>
            <w:tcW w:w="5508" w:type="dxa"/>
          </w:tcPr>
          <w:tbl>
            <w:tblPr>
              <w:tblStyle w:val="12"/>
              <w:tblW w:w="4469" w:type="dxa"/>
              <w:tblLook w:val="0620"/>
            </w:tblPr>
            <w:tblGrid>
              <w:gridCol w:w="2100"/>
              <w:gridCol w:w="1440"/>
              <w:gridCol w:w="929"/>
            </w:tblGrid>
            <w:tr w:rsidR="004C4409" w:rsidRPr="0012363B" w:rsidTr="00994FB2">
              <w:trPr>
                <w:cnfStyle w:val="100000000000"/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12363B" w:rsidRDefault="004C4409" w:rsidP="00994FB2">
                  <w:pPr>
                    <w:keepNext/>
                    <w:spacing w:after="0" w:line="240" w:lineRule="auto"/>
                    <w:rPr>
                      <w:rFonts w:eastAsia="Times New Roman" w:cs="Arial"/>
                      <w:b/>
                      <w:bCs/>
                      <w:color w:val="000000"/>
                      <w:szCs w:val="21"/>
                      <w:lang w:eastAsia="en-US"/>
                    </w:rPr>
                  </w:pPr>
                  <w:r w:rsidRPr="0012363B">
                    <w:rPr>
                      <w:rFonts w:eastAsia="Times New Roman" w:cs="Arial"/>
                      <w:b/>
                      <w:bCs/>
                      <w:color w:val="000000"/>
                      <w:szCs w:val="21"/>
                      <w:lang w:eastAsia="en-US"/>
                    </w:rPr>
                    <w:t>Signal Name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12363B" w:rsidRDefault="004C4409" w:rsidP="00994FB2">
                  <w:pPr>
                    <w:keepNext/>
                    <w:spacing w:after="0" w:line="240" w:lineRule="auto"/>
                    <w:rPr>
                      <w:rFonts w:eastAsia="Times New Roman" w:cs="Arial"/>
                      <w:b/>
                      <w:bCs/>
                      <w:color w:val="000000"/>
                      <w:szCs w:val="21"/>
                      <w:lang w:eastAsia="en-US"/>
                    </w:rPr>
                  </w:pPr>
                  <w:r w:rsidRPr="0012363B">
                    <w:rPr>
                      <w:rFonts w:eastAsia="Times New Roman" w:cs="Arial"/>
                      <w:b/>
                      <w:bCs/>
                      <w:color w:val="000000"/>
                      <w:szCs w:val="21"/>
                      <w:lang w:eastAsia="en-US"/>
                    </w:rPr>
                    <w:t>MAX 10 Pin</w:t>
                  </w:r>
                </w:p>
              </w:tc>
              <w:tc>
                <w:tcPr>
                  <w:tcW w:w="929" w:type="dxa"/>
                </w:tcPr>
                <w:p w:rsidR="004C4409" w:rsidRDefault="004C4409" w:rsidP="00994FB2">
                  <w:pPr>
                    <w:keepNext/>
                    <w:spacing w:after="0" w:line="240" w:lineRule="auto"/>
                    <w:rPr>
                      <w:rFonts w:eastAsia="Times New Roman" w:cs="Arial"/>
                      <w:b/>
                      <w:bCs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b/>
                      <w:bCs/>
                      <w:color w:val="000000"/>
                      <w:szCs w:val="21"/>
                      <w:lang w:eastAsia="en-US"/>
                    </w:rPr>
                    <w:t>J4 Pin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LVDS_TX_P[0]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V17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39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LVDS_TX_P[0](n)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W17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40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LVDS_TX_P[1]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V16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37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LVDS_TX_P[1](n)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U15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38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LVDS_TX_P[2]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W15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35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LVDS_TX_P[2](n)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V14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36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LVDS_TX_P[3]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W14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31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LVDS_TX_P[3](n)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V13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32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LVDS_TX_P[4]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Y14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29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LVDS_TX_P[4](n)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Y13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30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LVDS_TX_P[5]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AA10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27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LVDS_TX_P[5](n)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Y10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28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LVDS_TX_P[6]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V10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23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LVDS_TX_P[6](n)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V9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24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LVDS_TX_P[7]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AA7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21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LVDS_TX_P[7](n)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AA6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22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LVDS_TX_P[8]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W8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19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LVDS_TX_P[8](n)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W7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20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LVDS_TX_P[9]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U7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15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LVDS_TX_P[9](n)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U6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16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LVDS_TX_P[10]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W6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13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LVDS_TX_P[10](n)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W5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14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LVDS_TX_P[11]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W3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11</w:t>
                  </w:r>
                </w:p>
              </w:tc>
            </w:tr>
            <w:tr w:rsidR="004C4409" w:rsidRPr="0008616B" w:rsidTr="00994FB2">
              <w:trPr>
                <w:trHeight w:val="270"/>
              </w:trPr>
              <w:tc>
                <w:tcPr>
                  <w:tcW w:w="210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LVDS_TX_P[11](n)</w:t>
                  </w:r>
                </w:p>
              </w:tc>
              <w:tc>
                <w:tcPr>
                  <w:tcW w:w="1440" w:type="dxa"/>
                  <w:noWrap/>
                  <w:hideMark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 w:rsidRPr="0008616B"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W4</w:t>
                  </w:r>
                </w:p>
              </w:tc>
              <w:tc>
                <w:tcPr>
                  <w:tcW w:w="929" w:type="dxa"/>
                </w:tcPr>
                <w:p w:rsidR="004C4409" w:rsidRPr="0008616B" w:rsidRDefault="004C4409" w:rsidP="00994FB2">
                  <w:pPr>
                    <w:spacing w:after="0" w:line="240" w:lineRule="auto"/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</w:pPr>
                  <w:r>
                    <w:rPr>
                      <w:rFonts w:eastAsia="Times New Roman" w:cs="Arial"/>
                      <w:color w:val="000000"/>
                      <w:szCs w:val="21"/>
                      <w:lang w:eastAsia="en-US"/>
                    </w:rPr>
                    <w:t>12</w:t>
                  </w:r>
                </w:p>
              </w:tc>
            </w:tr>
          </w:tbl>
          <w:p w:rsidR="004C4409" w:rsidRDefault="004C4409" w:rsidP="00994FB2">
            <w:pPr>
              <w:pStyle w:val="a0"/>
              <w:keepNext/>
            </w:pPr>
          </w:p>
        </w:tc>
      </w:tr>
    </w:tbl>
    <w:p w:rsidR="004C4409" w:rsidRPr="00BE5134" w:rsidRDefault="004C4409" w:rsidP="004C4409">
      <w:pPr>
        <w:pStyle w:val="a0"/>
        <w:rPr>
          <w:rFonts w:eastAsiaTheme="minorEastAsia"/>
          <w:lang w:eastAsia="zh-CN"/>
        </w:rPr>
      </w:pPr>
    </w:p>
    <w:p w:rsidR="0081160D" w:rsidRDefault="0081160D" w:rsidP="0081160D">
      <w:pPr>
        <w:pStyle w:val="2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LVDS loopback simple demo chart</w:t>
      </w:r>
    </w:p>
    <w:p w:rsidR="0081160D" w:rsidRPr="0081160D" w:rsidRDefault="0081160D" w:rsidP="0081160D">
      <w:pPr>
        <w:pStyle w:val="a0"/>
        <w:rPr>
          <w:rFonts w:eastAsiaTheme="minorEastAsia" w:hint="eastAsia"/>
          <w:lang w:eastAsia="zh-CN"/>
        </w:rPr>
      </w:pPr>
      <w:r w:rsidRPr="0081160D">
        <w:rPr>
          <w:rFonts w:eastAsiaTheme="minorEastAsia" w:hint="eastAsia"/>
          <w:lang w:eastAsia="zh-CN"/>
        </w:rPr>
        <w:drawing>
          <wp:inline distT="0" distB="0" distL="0" distR="0">
            <wp:extent cx="5467350" cy="3238431"/>
            <wp:effectExtent l="19050" t="0" r="0" b="0"/>
            <wp:docPr id="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269" cy="3238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409" w:rsidRPr="004C4409" w:rsidRDefault="004C4409" w:rsidP="004C4409">
      <w:pPr>
        <w:rPr>
          <w:rFonts w:eastAsiaTheme="minorEastAsia" w:cs="Arial" w:hint="eastAsia"/>
          <w:szCs w:val="21"/>
          <w:lang w:eastAsia="zh-CN"/>
        </w:rPr>
      </w:pPr>
    </w:p>
    <w:p w:rsidR="00027E4C" w:rsidRDefault="004C4409" w:rsidP="00027E4C">
      <w:pPr>
        <w:pStyle w:val="2"/>
      </w:pPr>
      <w:r>
        <w:rPr>
          <w:rFonts w:eastAsiaTheme="minorEastAsia" w:hint="eastAsia"/>
          <w:lang w:eastAsia="zh-CN"/>
        </w:rPr>
        <w:lastRenderedPageBreak/>
        <w:t>Soft LVDS IP megawizard</w:t>
      </w:r>
    </w:p>
    <w:p w:rsidR="00027E4C" w:rsidRPr="004C4409" w:rsidRDefault="004C4409" w:rsidP="004C4409">
      <w:pPr>
        <w:pStyle w:val="a0"/>
        <w:keepNext/>
      </w:pPr>
      <w:r w:rsidRPr="004C4409">
        <w:rPr>
          <w:rFonts w:hint="eastAsia"/>
        </w:rPr>
        <w:t>Open Quartus-Tool-IP Catalog</w:t>
      </w:r>
    </w:p>
    <w:p w:rsidR="00BE5134" w:rsidRDefault="00195C1D" w:rsidP="00BE5134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>
            <wp:extent cx="2240280" cy="4046220"/>
            <wp:effectExtent l="1905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409" w:rsidRPr="004C4409" w:rsidRDefault="004C4409" w:rsidP="004C4409">
      <w:pPr>
        <w:pStyle w:val="a0"/>
        <w:keepNext/>
        <w:rPr>
          <w:rFonts w:eastAsiaTheme="minorEastAsia" w:hint="eastAsia"/>
          <w:lang w:eastAsia="zh-CN"/>
        </w:rPr>
      </w:pPr>
      <w:r>
        <w:rPr>
          <w:rFonts w:hint="eastAsia"/>
        </w:rPr>
        <w:t xml:space="preserve">Browse the </w:t>
      </w:r>
      <w:r>
        <w:rPr>
          <w:rFonts w:eastAsiaTheme="minorEastAsia" w:hint="eastAsia"/>
          <w:lang w:eastAsia="zh-CN"/>
        </w:rPr>
        <w:t>Altera Soft LVDS IP</w:t>
      </w:r>
    </w:p>
    <w:p w:rsidR="00195C1D" w:rsidRDefault="00195C1D" w:rsidP="00BE5134">
      <w:pPr>
        <w:pStyle w:val="a0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>
            <wp:extent cx="3992880" cy="1501140"/>
            <wp:effectExtent l="1905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1D7" w:rsidRDefault="00FA01D7" w:rsidP="00FA01D7">
      <w:pPr>
        <w:pStyle w:val="a0"/>
        <w:rPr>
          <w:rFonts w:eastAsiaTheme="minorEastAsia"/>
          <w:lang w:eastAsia="zh-CN"/>
        </w:rPr>
      </w:pPr>
    </w:p>
    <w:p w:rsidR="00827599" w:rsidRDefault="00827599" w:rsidP="0081160D">
      <w:pPr>
        <w:pStyle w:val="a0"/>
        <w:keepNext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1. Altera Soft LVDS - lvds_tx IPcore setting</w:t>
      </w:r>
      <w:r w:rsidR="00F74FA1">
        <w:rPr>
          <w:rFonts w:eastAsiaTheme="minorEastAsia" w:hint="eastAsia"/>
          <w:lang w:eastAsia="zh-CN"/>
        </w:rPr>
        <w:t xml:space="preserve"> - Page1</w:t>
      </w:r>
    </w:p>
    <w:p w:rsidR="00827599" w:rsidRDefault="00827599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6048756" cy="3504438"/>
            <wp:effectExtent l="19050" t="0" r="9144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756" cy="350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599" w:rsidRPr="00F74FA1" w:rsidRDefault="009F322F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2</w:t>
      </w:r>
      <w:r w:rsidR="00F74FA1">
        <w:rPr>
          <w:rFonts w:eastAsiaTheme="minorEastAsia" w:hint="eastAsia"/>
          <w:lang w:eastAsia="zh-CN"/>
        </w:rPr>
        <w:t>. Altera Soft LVDS - lvds_tx IPcore setting - Page2</w:t>
      </w:r>
    </w:p>
    <w:p w:rsidR="00827599" w:rsidRDefault="00827599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6059424" cy="3525774"/>
            <wp:effectExtent l="19050" t="0" r="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424" cy="352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22F" w:rsidRDefault="009F322F" w:rsidP="00827599">
      <w:pPr>
        <w:pStyle w:val="a0"/>
        <w:rPr>
          <w:rFonts w:eastAsiaTheme="minorEastAsia" w:hint="eastAsia"/>
          <w:lang w:eastAsia="zh-CN"/>
        </w:rPr>
      </w:pPr>
    </w:p>
    <w:p w:rsidR="00827599" w:rsidRDefault="009F322F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3</w:t>
      </w:r>
      <w:r w:rsidR="00F74FA1">
        <w:rPr>
          <w:rFonts w:eastAsiaTheme="minorEastAsia" w:hint="eastAsia"/>
          <w:lang w:eastAsia="zh-CN"/>
        </w:rPr>
        <w:t>. Altera Soft LVDS - lvds_tx IPcore setting - Page4</w:t>
      </w:r>
    </w:p>
    <w:p w:rsidR="00F74FA1" w:rsidRPr="00F74FA1" w:rsidRDefault="00F27255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6054090" cy="3499104"/>
            <wp:effectExtent l="1905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0" cy="349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5" w:rsidRDefault="009F322F" w:rsidP="00F27255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4</w:t>
      </w:r>
      <w:r w:rsidR="00F27255">
        <w:rPr>
          <w:rFonts w:eastAsiaTheme="minorEastAsia" w:hint="eastAsia"/>
          <w:lang w:eastAsia="zh-CN"/>
        </w:rPr>
        <w:t>. Altera Soft LVDS - lvds_rx IPcore setting - Page1</w:t>
      </w:r>
    </w:p>
    <w:p w:rsidR="00F27255" w:rsidRDefault="00F27255" w:rsidP="00F27255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6054090" cy="3525774"/>
            <wp:effectExtent l="19050" t="0" r="3810" b="0"/>
            <wp:docPr id="1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0" cy="352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22F" w:rsidRDefault="009F322F" w:rsidP="009F322F">
      <w:pPr>
        <w:pStyle w:val="a0"/>
        <w:rPr>
          <w:rFonts w:eastAsiaTheme="minorEastAsia" w:hint="eastAsia"/>
          <w:lang w:eastAsia="zh-CN"/>
        </w:rPr>
      </w:pPr>
    </w:p>
    <w:p w:rsidR="009F322F" w:rsidRDefault="009F322F" w:rsidP="009F322F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5. Altera Soft LVDS - lvds_rx IPcore setting - Page2</w:t>
      </w:r>
    </w:p>
    <w:p w:rsidR="00F27255" w:rsidRDefault="00F27255" w:rsidP="00827599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6075426" cy="3499104"/>
            <wp:effectExtent l="19050" t="0" r="1524" b="0"/>
            <wp:docPr id="2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426" cy="3499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22F" w:rsidRDefault="009F322F" w:rsidP="009F322F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6.Altera Soft LVDS - lvds_rx IPcore setting - Page3</w:t>
      </w:r>
    </w:p>
    <w:p w:rsidR="00F27255" w:rsidRDefault="00F27255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6038088" cy="3509772"/>
            <wp:effectExtent l="19050" t="0" r="762" b="0"/>
            <wp:docPr id="2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088" cy="350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255" w:rsidRDefault="00F27255" w:rsidP="00827599">
      <w:pPr>
        <w:pStyle w:val="a0"/>
        <w:rPr>
          <w:rFonts w:eastAsiaTheme="minorEastAsia" w:hint="eastAsia"/>
          <w:lang w:eastAsia="zh-CN"/>
        </w:rPr>
      </w:pPr>
    </w:p>
    <w:p w:rsidR="009F322F" w:rsidRDefault="009F322F" w:rsidP="009F322F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7.Altera PLL - Page1</w:t>
      </w:r>
    </w:p>
    <w:p w:rsidR="00F27255" w:rsidRDefault="00F27255" w:rsidP="00827599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4544873" cy="3585820"/>
            <wp:effectExtent l="19050" t="0" r="8077" b="0"/>
            <wp:docPr id="2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873" cy="358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22F" w:rsidRDefault="009F322F" w:rsidP="009F322F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8.Altera PLL - Page2</w:t>
      </w:r>
    </w:p>
    <w:p w:rsidR="00F27255" w:rsidRDefault="00F27255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4544873" cy="3599993"/>
            <wp:effectExtent l="19050" t="0" r="8077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873" cy="3599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B31" w:rsidRDefault="005F2B31" w:rsidP="005F2B31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9.Finish the project looks like...</w:t>
      </w:r>
    </w:p>
    <w:p w:rsidR="00061246" w:rsidRDefault="0081160D" w:rsidP="00827599">
      <w:pPr>
        <w:pStyle w:val="a0"/>
        <w:rPr>
          <w:rFonts w:eastAsiaTheme="minorEastAsia"/>
          <w:lang w:eastAsia="zh-CN"/>
        </w:rPr>
      </w:pPr>
      <w:r w:rsidRPr="0081160D">
        <w:rPr>
          <w:rFonts w:eastAsiaTheme="minorEastAsia" w:hint="eastAsia"/>
          <w:lang w:eastAsia="zh-CN"/>
        </w:rPr>
        <w:drawing>
          <wp:inline distT="0" distB="0" distL="0" distR="0">
            <wp:extent cx="6858000" cy="4072336"/>
            <wp:effectExtent l="19050" t="0" r="0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72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B31" w:rsidRDefault="005F2B31" w:rsidP="005F2B31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9.Connect the TX(P and N) with RX(P and N)</w:t>
      </w:r>
    </w:p>
    <w:p w:rsidR="005F2B31" w:rsidRDefault="005F2B31" w:rsidP="005F2B31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4042410" cy="2761365"/>
            <wp:effectExtent l="19050" t="0" r="0" b="0"/>
            <wp:docPr id="1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2761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B31" w:rsidRDefault="005F2B31" w:rsidP="00827599">
      <w:pPr>
        <w:pStyle w:val="a0"/>
        <w:rPr>
          <w:rFonts w:eastAsiaTheme="minorEastAsia" w:hint="eastAsia"/>
          <w:lang w:eastAsia="zh-CN"/>
        </w:rPr>
      </w:pPr>
    </w:p>
    <w:p w:rsidR="00061246" w:rsidRDefault="00061246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release all</w:t>
      </w:r>
      <w:r w:rsidR="005F2B31">
        <w:rPr>
          <w:rFonts w:eastAsiaTheme="minorEastAsia" w:hint="eastAsia"/>
          <w:lang w:eastAsia="zh-CN"/>
        </w:rPr>
        <w:t xml:space="preserve"> keys</w:t>
      </w:r>
    </w:p>
    <w:p w:rsidR="00F27255" w:rsidRDefault="00061246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6858000" cy="2707105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0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246" w:rsidRDefault="00061246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push SW3</w:t>
      </w:r>
    </w:p>
    <w:p w:rsidR="00EF1BA5" w:rsidRDefault="00061246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6858000" cy="1454857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54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BA5" w:rsidRDefault="003E1D0D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Push SW4</w:t>
      </w:r>
    </w:p>
    <w:p w:rsidR="003E1D0D" w:rsidRDefault="003E1D0D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6858000" cy="1340854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40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B31" w:rsidRDefault="005F2B31" w:rsidP="005F2B31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lang w:eastAsia="zh-CN"/>
        </w:rPr>
        <w:t>we can adjust the transmit data by below code</w:t>
      </w:r>
    </w:p>
    <w:p w:rsidR="005F2B31" w:rsidRPr="00F27255" w:rsidRDefault="005F2B31" w:rsidP="005F2B31">
      <w:pPr>
        <w:pStyle w:val="a0"/>
        <w:rPr>
          <w:rFonts w:eastAsiaTheme="minorEastAsia"/>
          <w:lang w:eastAsia="zh-CN"/>
        </w:rPr>
      </w:pPr>
      <w:r w:rsidRPr="00F27255">
        <w:rPr>
          <w:rFonts w:eastAsiaTheme="minorEastAsia"/>
          <w:lang w:eastAsia="zh-CN"/>
        </w:rPr>
        <w:t>assign  tx_in_custom = 8'hA1;     //      Display constant</w:t>
      </w:r>
    </w:p>
    <w:p w:rsidR="005F2B31" w:rsidRPr="00F27255" w:rsidRDefault="005F2B31" w:rsidP="005F2B31">
      <w:pPr>
        <w:pStyle w:val="a0"/>
        <w:rPr>
          <w:rFonts w:eastAsiaTheme="minorEastAsia"/>
          <w:lang w:eastAsia="zh-CN"/>
        </w:rPr>
      </w:pPr>
      <w:r w:rsidRPr="00F27255">
        <w:rPr>
          <w:rFonts w:eastAsiaTheme="minorEastAsia"/>
          <w:lang w:eastAsia="zh-CN"/>
        </w:rPr>
        <w:t>assign  tx_in_custom = counter;   //      Display Counter</w:t>
      </w:r>
    </w:p>
    <w:p w:rsidR="005F2B31" w:rsidRPr="00827599" w:rsidRDefault="005F2B31" w:rsidP="005F2B31">
      <w:pPr>
        <w:pStyle w:val="a0"/>
        <w:rPr>
          <w:rFonts w:eastAsiaTheme="minorEastAsia"/>
          <w:lang w:eastAsia="zh-CN"/>
        </w:rPr>
      </w:pPr>
      <w:r w:rsidRPr="00F27255">
        <w:rPr>
          <w:rFonts w:eastAsiaTheme="minorEastAsia"/>
          <w:lang w:eastAsia="zh-CN"/>
        </w:rPr>
        <w:t>assign  tx_in_custom = {6'b010100,key_rr};</w:t>
      </w:r>
      <w:r>
        <w:rPr>
          <w:rFonts w:eastAsiaTheme="minorEastAsia" w:hint="eastAsia"/>
          <w:lang w:eastAsia="zh-CN"/>
        </w:rPr>
        <w:t xml:space="preserve">  //</w:t>
      </w:r>
      <w:r w:rsidRPr="00F27255">
        <w:rPr>
          <w:rFonts w:eastAsiaTheme="minorEastAsia"/>
          <w:lang w:eastAsia="zh-CN"/>
        </w:rPr>
        <w:t xml:space="preserve">      Display </w:t>
      </w:r>
      <w:r>
        <w:rPr>
          <w:rFonts w:eastAsiaTheme="minorEastAsia" w:hint="eastAsia"/>
          <w:lang w:eastAsia="zh-CN"/>
        </w:rPr>
        <w:t>the SW3 and SW4 key value</w:t>
      </w:r>
    </w:p>
    <w:p w:rsidR="005F2B31" w:rsidRDefault="005F2B31" w:rsidP="005F2B31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lastRenderedPageBreak/>
        <w:t>use the counter in the transmit data</w:t>
      </w:r>
    </w:p>
    <w:p w:rsidR="00EF1BA5" w:rsidRDefault="00061246" w:rsidP="00827599">
      <w:pPr>
        <w:pStyle w:val="a0"/>
        <w:rPr>
          <w:rFonts w:eastAsiaTheme="minorEastAsia" w:hint="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6858000" cy="1257443"/>
            <wp:effectExtent l="19050" t="0" r="0" b="0"/>
            <wp:docPr id="3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5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B31" w:rsidRDefault="005F2B31" w:rsidP="005F2B31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use the constant 0xA1 in the transmit data</w:t>
      </w:r>
    </w:p>
    <w:p w:rsidR="00061246" w:rsidRDefault="00061246" w:rsidP="00827599">
      <w:pPr>
        <w:pStyle w:val="a0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>
            <wp:extent cx="6858000" cy="1229264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229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61246" w:rsidSect="00F648CE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 w:code="1"/>
      <w:pgMar w:top="1440" w:right="720" w:bottom="144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5838" w:rsidRDefault="00445838">
      <w:r>
        <w:separator/>
      </w:r>
    </w:p>
    <w:p w:rsidR="00445838" w:rsidRDefault="00445838"/>
  </w:endnote>
  <w:endnote w:type="continuationSeparator" w:id="1">
    <w:p w:rsidR="00445838" w:rsidRDefault="00445838">
      <w:r>
        <w:continuationSeparator/>
      </w:r>
    </w:p>
    <w:p w:rsidR="00445838" w:rsidRDefault="0044583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heinhardt Regular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93" w:csb1="00000000"/>
  </w:font>
  <w:font w:name="Theinhardt Bold">
    <w:altName w:val="Arial"/>
    <w:panose1 w:val="00000000000000000000"/>
    <w:charset w:val="00"/>
    <w:family w:val="swiss"/>
    <w:notTrueType/>
    <w:pitch w:val="variable"/>
    <w:sig w:usb0="00000001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4FA1" w:rsidRDefault="00F74FA1" w:rsidP="00866829">
    <w:pPr>
      <w:pStyle w:val="a5"/>
      <w:tabs>
        <w:tab w:val="clear" w:pos="4320"/>
        <w:tab w:val="clear" w:pos="8280"/>
        <w:tab w:val="center" w:pos="5400"/>
        <w:tab w:val="right" w:pos="11160"/>
      </w:tabs>
      <w:ind w:left="-360" w:right="-1080"/>
    </w:pPr>
    <w:r>
      <w:tab/>
    </w:r>
    <w:r>
      <w:tab/>
      <w:t>SoCKit Lab Instructions</w:t>
    </w:r>
  </w:p>
  <w:p w:rsidR="00F74FA1" w:rsidRPr="003B34B3" w:rsidRDefault="00F74FA1" w:rsidP="00866829">
    <w:pPr>
      <w:pStyle w:val="a5"/>
      <w:tabs>
        <w:tab w:val="clear" w:pos="4320"/>
        <w:tab w:val="clear" w:pos="8280"/>
        <w:tab w:val="center" w:pos="5400"/>
        <w:tab w:val="right" w:pos="11160"/>
      </w:tabs>
      <w:ind w:left="-360" w:right="-1080"/>
    </w:pPr>
    <w:r>
      <w:t>Arrow Electronics, Inc.</w:t>
    </w:r>
    <w:r>
      <w:tab/>
    </w:r>
    <w:fldSimple w:instr=" PAGE ">
      <w:r>
        <w:rPr>
          <w:noProof/>
        </w:rPr>
        <w:t>1</w:t>
      </w:r>
    </w:fldSimple>
    <w:r>
      <w:tab/>
      <w:t xml:space="preserve"> May 2012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4FA1" w:rsidRPr="00AD4D01" w:rsidRDefault="00F74FA1" w:rsidP="00946112">
    <w:pPr>
      <w:pStyle w:val="a5"/>
      <w:tabs>
        <w:tab w:val="clear" w:pos="4320"/>
        <w:tab w:val="clear" w:pos="8280"/>
        <w:tab w:val="right" w:pos="10800"/>
      </w:tabs>
      <w:ind w:left="0"/>
    </w:pPr>
    <w:r>
      <w:rPr>
        <w:noProof/>
        <w:lang w:eastAsia="zh-CN"/>
      </w:rPr>
      <w:drawing>
        <wp:anchor distT="0" distB="0" distL="114300" distR="114300" simplePos="0" relativeHeight="251684352" behindDoc="0" locked="0" layoutInCell="1" allowOverlap="1">
          <wp:simplePos x="0" y="0"/>
          <wp:positionH relativeFrom="column">
            <wp:posOffset>1190625</wp:posOffset>
          </wp:positionH>
          <wp:positionV relativeFrom="paragraph">
            <wp:posOffset>258445</wp:posOffset>
          </wp:positionV>
          <wp:extent cx="1020445" cy="219075"/>
          <wp:effectExtent l="19050" t="0" r="8255" b="0"/>
          <wp:wrapNone/>
          <wp:docPr id="7" name="Picture 1" descr="Untitled-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324" name="Picture 7" descr="Untitled-5.png"/>
                  <pic:cNvPicPr>
                    <a:picLocks noChangeAspect="1"/>
                  </pic:cNvPicPr>
                </pic:nvPicPr>
                <pic:blipFill>
                  <a:blip r:embed="rId1">
                    <a:biLevel thresh="5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0445" cy="219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85376" behindDoc="0" locked="0" layoutInCell="1" allowOverlap="1">
          <wp:simplePos x="0" y="0"/>
          <wp:positionH relativeFrom="column">
            <wp:posOffset>-85725</wp:posOffset>
          </wp:positionH>
          <wp:positionV relativeFrom="paragraph">
            <wp:posOffset>96520</wp:posOffset>
          </wp:positionV>
          <wp:extent cx="1104900" cy="504825"/>
          <wp:effectExtent l="0" t="0" r="0" b="0"/>
          <wp:wrapNone/>
          <wp:docPr id="8" name="Picture 3" descr="IntellSystems-wArrow-logo-blk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 descr="IntellSystems-wArrow-logo-blk.png"/>
                  <pic:cNvPicPr>
                    <a:picLocks noChangeAspect="1"/>
                  </pic:cNvPicPr>
                </pic:nvPicPr>
                <pic:blipFill>
                  <a:blip r:embed="rId2"/>
                  <a:srcRect r="59946"/>
                  <a:stretch>
                    <a:fillRect/>
                  </a:stretch>
                </pic:blipFill>
                <pic:spPr>
                  <a:xfrm>
                    <a:off x="0" y="0"/>
                    <a:ext cx="1104900" cy="504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83328" behindDoc="0" locked="0" layoutInCell="1" allowOverlap="1">
          <wp:simplePos x="0" y="0"/>
          <wp:positionH relativeFrom="column">
            <wp:posOffset>5200650</wp:posOffset>
          </wp:positionH>
          <wp:positionV relativeFrom="paragraph">
            <wp:posOffset>106045</wp:posOffset>
          </wp:positionV>
          <wp:extent cx="1847850" cy="476250"/>
          <wp:effectExtent l="0" t="0" r="0" b="0"/>
          <wp:wrapNone/>
          <wp:docPr id="9" name="Picture 2" descr="IntellSystems-V-and-FYO-blk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IntellSystems-V-and-FYO-blk.png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8478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BeMicro Max 10 Getting Started User Guide</w:t>
    </w:r>
    <w:r>
      <w:rPr>
        <w:noProof/>
        <w:lang w:eastAsia="en-US"/>
      </w:rPr>
      <w:t>, Version 14.0</w:t>
    </w:r>
    <w:r>
      <w:tab/>
    </w:r>
    <w:fldSimple w:instr=" PAGE ">
      <w:r w:rsidR="00D86438">
        <w:rPr>
          <w:noProof/>
        </w:rPr>
        <w:t>2</w:t>
      </w:r>
    </w:fldSimple>
  </w:p>
  <w:p w:rsidR="00F74FA1" w:rsidRPr="00946112" w:rsidRDefault="00F74FA1" w:rsidP="00946112">
    <w:pPr>
      <w:pStyle w:val="a5"/>
    </w:pPr>
    <w:r>
      <w:rPr>
        <w:noProof/>
        <w:lang w:eastAsia="zh-CN"/>
      </w:rPr>
      <w:drawing>
        <wp:anchor distT="0" distB="0" distL="114300" distR="114300" simplePos="0" relativeHeight="251686400" behindDoc="0" locked="0" layoutInCell="1" allowOverlap="1">
          <wp:simplePos x="0" y="0"/>
          <wp:positionH relativeFrom="column">
            <wp:posOffset>2423037</wp:posOffset>
          </wp:positionH>
          <wp:positionV relativeFrom="paragraph">
            <wp:posOffset>101949</wp:posOffset>
          </wp:positionV>
          <wp:extent cx="821608" cy="265471"/>
          <wp:effectExtent l="19050" t="0" r="0" b="0"/>
          <wp:wrapNone/>
          <wp:docPr id="10" name="Picture 1" descr="analog_device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nalog_devices.gif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821608" cy="2654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4FA1" w:rsidRPr="00E01977" w:rsidRDefault="00F74FA1" w:rsidP="00AD4D01">
    <w:pPr>
      <w:pStyle w:val="a5"/>
      <w:tabs>
        <w:tab w:val="clear" w:pos="4320"/>
        <w:tab w:val="clear" w:pos="8280"/>
        <w:tab w:val="right" w:pos="10800"/>
      </w:tabs>
      <w:ind w:left="0"/>
    </w:pPr>
    <w:r>
      <w:rPr>
        <w:noProof/>
        <w:lang w:eastAsia="zh-CN"/>
      </w:rPr>
      <w:drawing>
        <wp:anchor distT="0" distB="0" distL="114300" distR="114300" simplePos="0" relativeHeight="251676160" behindDoc="0" locked="0" layoutInCell="1" allowOverlap="1">
          <wp:simplePos x="0" y="0"/>
          <wp:positionH relativeFrom="column">
            <wp:posOffset>1190625</wp:posOffset>
          </wp:positionH>
          <wp:positionV relativeFrom="paragraph">
            <wp:posOffset>258445</wp:posOffset>
          </wp:positionV>
          <wp:extent cx="1020445" cy="219075"/>
          <wp:effectExtent l="19050" t="0" r="8255" b="0"/>
          <wp:wrapNone/>
          <wp:docPr id="799" name="Picture 1" descr="Untitled-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324" name="Picture 7" descr="Untitled-5.png"/>
                  <pic:cNvPicPr>
                    <a:picLocks noChangeAspect="1"/>
                  </pic:cNvPicPr>
                </pic:nvPicPr>
                <pic:blipFill>
                  <a:blip r:embed="rId1">
                    <a:biLevel thresh="5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0445" cy="219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78208" behindDoc="0" locked="0" layoutInCell="1" allowOverlap="1">
          <wp:simplePos x="0" y="0"/>
          <wp:positionH relativeFrom="column">
            <wp:posOffset>-85725</wp:posOffset>
          </wp:positionH>
          <wp:positionV relativeFrom="paragraph">
            <wp:posOffset>96520</wp:posOffset>
          </wp:positionV>
          <wp:extent cx="1104900" cy="504825"/>
          <wp:effectExtent l="0" t="0" r="0" b="0"/>
          <wp:wrapNone/>
          <wp:docPr id="797" name="Picture 3" descr="IntellSystems-wArrow-logo-blk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 descr="IntellSystems-wArrow-logo-blk.png"/>
                  <pic:cNvPicPr>
                    <a:picLocks noChangeAspect="1"/>
                  </pic:cNvPicPr>
                </pic:nvPicPr>
                <pic:blipFill>
                  <a:blip r:embed="rId2"/>
                  <a:srcRect r="59946"/>
                  <a:stretch>
                    <a:fillRect/>
                  </a:stretch>
                </pic:blipFill>
                <pic:spPr>
                  <a:xfrm>
                    <a:off x="0" y="0"/>
                    <a:ext cx="1104900" cy="504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eastAsia="zh-CN"/>
      </w:rPr>
      <w:drawing>
        <wp:anchor distT="0" distB="0" distL="114300" distR="114300" simplePos="0" relativeHeight="251675136" behindDoc="0" locked="0" layoutInCell="1" allowOverlap="1">
          <wp:simplePos x="0" y="0"/>
          <wp:positionH relativeFrom="column">
            <wp:posOffset>5200650</wp:posOffset>
          </wp:positionH>
          <wp:positionV relativeFrom="paragraph">
            <wp:posOffset>106045</wp:posOffset>
          </wp:positionV>
          <wp:extent cx="1847850" cy="476250"/>
          <wp:effectExtent l="0" t="0" r="0" b="0"/>
          <wp:wrapNone/>
          <wp:docPr id="796" name="Picture 2" descr="IntellSystems-V-and-FYO-blk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IntellSystems-V-and-FYO-blk.png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8478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BeMicro Max 10 Getting Started User Guide</w:t>
    </w:r>
    <w:r>
      <w:rPr>
        <w:noProof/>
        <w:lang w:eastAsia="en-US"/>
      </w:rPr>
      <w:t>, Version 14.0</w:t>
    </w:r>
    <w:r>
      <w:tab/>
    </w:r>
    <w:fldSimple w:instr=" PAGE ">
      <w:r w:rsidR="00D86438">
        <w:rPr>
          <w:noProof/>
        </w:rPr>
        <w:t>1</w:t>
      </w:r>
    </w:fldSimple>
  </w:p>
  <w:p w:rsidR="00F74FA1" w:rsidRPr="00AD4D01" w:rsidRDefault="00F74FA1" w:rsidP="00AD4D01">
    <w:pPr>
      <w:pStyle w:val="a5"/>
    </w:pPr>
    <w:r>
      <w:rPr>
        <w:noProof/>
        <w:lang w:eastAsia="zh-CN"/>
      </w:rPr>
      <w:drawing>
        <wp:anchor distT="0" distB="0" distL="114300" distR="114300" simplePos="0" relativeHeight="251681280" behindDoc="0" locked="0" layoutInCell="1" allowOverlap="1">
          <wp:simplePos x="0" y="0"/>
          <wp:positionH relativeFrom="column">
            <wp:posOffset>2419350</wp:posOffset>
          </wp:positionH>
          <wp:positionV relativeFrom="paragraph">
            <wp:posOffset>108585</wp:posOffset>
          </wp:positionV>
          <wp:extent cx="838200" cy="266700"/>
          <wp:effectExtent l="19050" t="0" r="0" b="0"/>
          <wp:wrapNone/>
          <wp:docPr id="16" name="Picture 1" descr="analog_device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nalog_devices.gif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838200" cy="266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5838" w:rsidRDefault="00445838">
      <w:r>
        <w:separator/>
      </w:r>
    </w:p>
    <w:p w:rsidR="00445838" w:rsidRDefault="00445838"/>
  </w:footnote>
  <w:footnote w:type="continuationSeparator" w:id="1">
    <w:p w:rsidR="00445838" w:rsidRDefault="00445838">
      <w:r>
        <w:continuationSeparator/>
      </w:r>
    </w:p>
    <w:p w:rsidR="00445838" w:rsidRDefault="00445838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4FA1" w:rsidRDefault="00591971" w:rsidP="009B39A0">
    <w:pPr>
      <w:pStyle w:val="a4"/>
      <w:ind w:left="0"/>
    </w:pPr>
    <w:r w:rsidRPr="00591971">
      <w:pict>
        <v:rect id="_x0000_s2056" style="position:absolute;margin-left:36pt;margin-top:18.75pt;width:540pt;height:3.95pt;z-index:251656704;mso-position-horizontal-relative:page" fillcolor="#fdbb30" stroked="f">
          <w10:wrap anchorx="page"/>
        </v:rect>
      </w:pict>
    </w:r>
    <w:fldSimple w:instr=" STYLEREF  &quot;Heading 1&quot;  \* MERGEFORMAT ">
      <w:r w:rsidR="00F74FA1">
        <w:rPr>
          <w:noProof/>
        </w:rPr>
        <w:t>Overview</w:t>
      </w:r>
    </w:fldSimple>
  </w:p>
  <w:p w:rsidR="00F74FA1" w:rsidRDefault="00F74FA1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4FA1" w:rsidRPr="00AD4D01" w:rsidRDefault="00591971" w:rsidP="007F3528">
    <w:pPr>
      <w:pStyle w:val="a4"/>
      <w:ind w:left="0"/>
      <w:rPr>
        <w:sz w:val="20"/>
      </w:rPr>
    </w:pPr>
    <w:r>
      <w:fldChar w:fldCharType="begin"/>
    </w:r>
    <w:r w:rsidR="00F74FA1">
      <w:instrText xml:space="preserve"> STYLEREF  "Heading 1"  \* MERGEFORMAT </w:instrText>
    </w:r>
    <w:r>
      <w:fldChar w:fldCharType="separate"/>
    </w:r>
    <w:r w:rsidR="00D86438">
      <w:rPr>
        <w:rFonts w:eastAsia="宋体" w:hint="eastAsia"/>
        <w:b/>
        <w:bCs/>
        <w:noProof/>
        <w:lang w:eastAsia="zh-CN"/>
      </w:rPr>
      <w:t>错误！使用“开始”选项卡将</w:t>
    </w:r>
    <w:r w:rsidR="00D86438">
      <w:rPr>
        <w:rFonts w:eastAsia="宋体" w:hint="eastAsia"/>
        <w:b/>
        <w:bCs/>
        <w:noProof/>
        <w:lang w:eastAsia="zh-CN"/>
      </w:rPr>
      <w:t xml:space="preserve"> Heading 1 </w:t>
    </w:r>
    <w:r w:rsidR="00D86438">
      <w:rPr>
        <w:rFonts w:eastAsia="宋体" w:hint="eastAsia"/>
        <w:b/>
        <w:bCs/>
        <w:noProof/>
        <w:lang w:eastAsia="zh-CN"/>
      </w:rPr>
      <w:t>应用于要在此处显示的文字。</w:t>
    </w:r>
    <w:r>
      <w:fldChar w:fldCharType="end"/>
    </w:r>
  </w:p>
  <w:p w:rsidR="00F74FA1" w:rsidRDefault="00591971" w:rsidP="00F372E0">
    <w:pPr>
      <w:pStyle w:val="a4"/>
    </w:pPr>
    <w:r w:rsidRPr="00591971">
      <w:pict>
        <v:rect id="_x0000_s2057" style="position:absolute;left:0;text-align:left;margin-left:37.5pt;margin-top:8.9pt;width:540pt;height:3.95pt;z-index:251657728;mso-position-horizontal-relative:page" fillcolor="#fdbb30" stroked="f">
          <w10:wrap anchorx="page"/>
        </v:rect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4FA1" w:rsidRDefault="00F74FA1" w:rsidP="004A056C">
    <w:pPr>
      <w:pStyle w:val="chaptertitle"/>
      <w:spacing w:line="240" w:lineRule="auto"/>
      <w:ind w:left="-1080"/>
      <w:jc w:val="center"/>
    </w:pPr>
    <w:r>
      <w:rPr>
        <w:rFonts w:ascii="Times New Roman" w:hAnsi="Times New Roman"/>
        <w:b w:val="0"/>
        <w:noProof/>
        <w:sz w:val="21"/>
        <w:lang w:eastAsia="zh-CN"/>
      </w:rPr>
      <w:drawing>
        <wp:anchor distT="0" distB="0" distL="114300" distR="114300" simplePos="0" relativeHeight="251679232" behindDoc="0" locked="0" layoutInCell="1" allowOverlap="1">
          <wp:simplePos x="0" y="0"/>
          <wp:positionH relativeFrom="column">
            <wp:posOffset>2514600</wp:posOffset>
          </wp:positionH>
          <wp:positionV relativeFrom="paragraph">
            <wp:posOffset>-19050</wp:posOffset>
          </wp:positionV>
          <wp:extent cx="838200" cy="266700"/>
          <wp:effectExtent l="19050" t="0" r="0" b="0"/>
          <wp:wrapNone/>
          <wp:docPr id="2" name="Picture 1" descr="analog_device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nalog_devices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38200" cy="266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/>
        <w:b w:val="0"/>
        <w:noProof/>
        <w:sz w:val="21"/>
        <w:lang w:eastAsia="zh-CN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5076825</wp:posOffset>
          </wp:positionH>
          <wp:positionV relativeFrom="paragraph">
            <wp:posOffset>-149225</wp:posOffset>
          </wp:positionV>
          <wp:extent cx="1847850" cy="476250"/>
          <wp:effectExtent l="0" t="0" r="0" b="0"/>
          <wp:wrapNone/>
          <wp:docPr id="767" name="Picture 2" descr="IntellSystems-V-and-FYO-blk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IntellSystems-V-and-FYO-blk.pn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8478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/>
        <w:b w:val="0"/>
        <w:noProof/>
        <w:sz w:val="21"/>
        <w:lang w:eastAsia="zh-CN"/>
      </w:rPr>
      <w:drawing>
        <wp:anchor distT="0" distB="0" distL="114300" distR="114300" simplePos="0" relativeHeight="251661824" behindDoc="0" locked="0" layoutInCell="1" allowOverlap="1">
          <wp:simplePos x="0" y="0"/>
          <wp:positionH relativeFrom="column">
            <wp:posOffset>1285875</wp:posOffset>
          </wp:positionH>
          <wp:positionV relativeFrom="paragraph">
            <wp:posOffset>0</wp:posOffset>
          </wp:positionV>
          <wp:extent cx="1020445" cy="219075"/>
          <wp:effectExtent l="19050" t="0" r="8255" b="0"/>
          <wp:wrapNone/>
          <wp:docPr id="777" name="Picture 1" descr="Untitled-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8324" name="Picture 7" descr="Untitled-5.png"/>
                  <pic:cNvPicPr>
                    <a:picLocks noChangeAspect="1"/>
                  </pic:cNvPicPr>
                </pic:nvPicPr>
                <pic:blipFill>
                  <a:blip r:embed="rId3">
                    <a:biLevel thresh="50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0445" cy="219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hAnsi="Times New Roman"/>
        <w:b w:val="0"/>
        <w:noProof/>
        <w:sz w:val="21"/>
        <w:lang w:eastAsia="zh-CN"/>
      </w:rPr>
      <w:drawing>
        <wp:anchor distT="0" distB="0" distL="114300" distR="114300" simplePos="0" relativeHeight="251659776" behindDoc="0" locked="0" layoutInCell="1" allowOverlap="1">
          <wp:simplePos x="0" y="0"/>
          <wp:positionH relativeFrom="column">
            <wp:posOffset>-9525</wp:posOffset>
          </wp:positionH>
          <wp:positionV relativeFrom="paragraph">
            <wp:posOffset>-180975</wp:posOffset>
          </wp:positionV>
          <wp:extent cx="1104900" cy="504825"/>
          <wp:effectExtent l="0" t="0" r="0" b="0"/>
          <wp:wrapNone/>
          <wp:docPr id="756" name="Picture 3" descr="IntellSystems-wArrow-logo-blk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8" descr="IntellSystems-wArrow-logo-blk.png"/>
                  <pic:cNvPicPr>
                    <a:picLocks noChangeAspect="1"/>
                  </pic:cNvPicPr>
                </pic:nvPicPr>
                <pic:blipFill>
                  <a:blip r:embed="rId4"/>
                  <a:srcRect r="59946"/>
                  <a:stretch>
                    <a:fillRect/>
                  </a:stretch>
                </pic:blipFill>
                <pic:spPr>
                  <a:xfrm>
                    <a:off x="0" y="0"/>
                    <a:ext cx="1104900" cy="504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53723">
      <w:rPr>
        <w:rFonts w:ascii="Times New Roman" w:hAnsi="Times New Roman"/>
        <w:b w:val="0"/>
        <w:noProof/>
        <w:sz w:val="21"/>
        <w:lang w:eastAsia="en-US"/>
      </w:rPr>
      <w:t xml:space="preserve"> </w:t>
    </w:r>
    <w:r w:rsidRPr="00A53723">
      <w:t xml:space="preserve">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1537E3"/>
    <w:multiLevelType w:val="multilevel"/>
    <w:tmpl w:val="E99C81CC"/>
    <w:lvl w:ilvl="0">
      <w:start w:val="1"/>
      <w:numFmt w:val="decimal"/>
      <w:pStyle w:val="AppendixSub-heading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">
    <w:nsid w:val="0B211194"/>
    <w:multiLevelType w:val="multilevel"/>
    <w:tmpl w:val="58E6FC3C"/>
    <w:lvl w:ilvl="0">
      <w:start w:val="1"/>
      <w:numFmt w:val="decimal"/>
      <w:pStyle w:val="AppendixSub-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pStyle w:val="AppendixSub-heading2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">
    <w:nsid w:val="1632260D"/>
    <w:multiLevelType w:val="hybridMultilevel"/>
    <w:tmpl w:val="3E78CB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0FE7AFA"/>
    <w:multiLevelType w:val="multilevel"/>
    <w:tmpl w:val="772E934E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23A34A25"/>
    <w:multiLevelType w:val="multilevel"/>
    <w:tmpl w:val="3B98A4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StyleHeading2h2Before5ptAfter5ptLinespacingsing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5">
    <w:nsid w:val="268A442A"/>
    <w:multiLevelType w:val="hybridMultilevel"/>
    <w:tmpl w:val="AC1898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B993C7C"/>
    <w:multiLevelType w:val="hybridMultilevel"/>
    <w:tmpl w:val="8D56A4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E7A3ADC"/>
    <w:multiLevelType w:val="hybridMultilevel"/>
    <w:tmpl w:val="E6828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1C907CE"/>
    <w:multiLevelType w:val="hybridMultilevel"/>
    <w:tmpl w:val="417A5C08"/>
    <w:lvl w:ilvl="0" w:tplc="04090001">
      <w:start w:val="1"/>
      <w:numFmt w:val="bullet"/>
      <w:lvlText w:val=""/>
      <w:lvlJc w:val="left"/>
      <w:pPr>
        <w:ind w:left="14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4" w:hanging="360"/>
      </w:pPr>
      <w:rPr>
        <w:rFonts w:ascii="Wingdings" w:hAnsi="Wingdings" w:hint="default"/>
      </w:rPr>
    </w:lvl>
  </w:abstractNum>
  <w:abstractNum w:abstractNumId="9">
    <w:nsid w:val="51E75A89"/>
    <w:multiLevelType w:val="hybridMultilevel"/>
    <w:tmpl w:val="F8A6B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C5A2D1F"/>
    <w:multiLevelType w:val="hybridMultilevel"/>
    <w:tmpl w:val="54AE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5B57354"/>
    <w:multiLevelType w:val="hybridMultilevel"/>
    <w:tmpl w:val="596C0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9"/>
  </w:num>
  <w:num w:numId="5">
    <w:abstractNumId w:val="3"/>
  </w:num>
  <w:num w:numId="6">
    <w:abstractNumId w:val="6"/>
  </w:num>
  <w:num w:numId="7">
    <w:abstractNumId w:val="2"/>
  </w:num>
  <w:num w:numId="8">
    <w:abstractNumId w:val="5"/>
  </w:num>
  <w:num w:numId="9">
    <w:abstractNumId w:val="8"/>
  </w:num>
  <w:num w:numId="10">
    <w:abstractNumId w:val="7"/>
  </w:num>
  <w:num w:numId="11">
    <w:abstractNumId w:val="1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mirrorMargins/>
  <w:bordersDoNotSurroundHeader/>
  <w:bordersDoNotSurroundFooter/>
  <w:activeWritingStyle w:appName="MSWord" w:lang="en-US" w:vendorID="64" w:dllVersion="131078" w:nlCheck="1" w:checkStyle="1"/>
  <w:activeWritingStyle w:appName="MSWord" w:lang="es-ES" w:vendorID="64" w:dllVersion="131078" w:nlCheck="1" w:checkStyle="1"/>
  <w:attachedTemplate r:id="rId1"/>
  <w:stylePaneFormatFilter w:val="3001"/>
  <w:documentProtection w:formatting="1" w:enforcement="0"/>
  <w:defaultTabStop w:val="720"/>
  <w:drawingGridHorizontalSpacing w:val="105"/>
  <w:drawingGridVerticalSpacing w:val="187"/>
  <w:displayHorizontalDrawingGridEvery w:val="2"/>
  <w:characterSpacingControl w:val="doNotCompress"/>
  <w:hdrShapeDefaults>
    <o:shapedefaults v:ext="edit" spidmax="25602" fill="f" fillcolor="white" stroke="f">
      <v:fill color="white" on="f"/>
      <v:stroke on="f"/>
      <o:colormru v:ext="edit" colors="#00c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2179EA"/>
    <w:rsid w:val="000005B4"/>
    <w:rsid w:val="000008F7"/>
    <w:rsid w:val="00000B11"/>
    <w:rsid w:val="000016BA"/>
    <w:rsid w:val="00001B3C"/>
    <w:rsid w:val="00001CA8"/>
    <w:rsid w:val="00002307"/>
    <w:rsid w:val="000032B6"/>
    <w:rsid w:val="00003A44"/>
    <w:rsid w:val="00004166"/>
    <w:rsid w:val="00004DF2"/>
    <w:rsid w:val="0000526B"/>
    <w:rsid w:val="0000618A"/>
    <w:rsid w:val="000067F6"/>
    <w:rsid w:val="000078E0"/>
    <w:rsid w:val="00007BDA"/>
    <w:rsid w:val="00007E7F"/>
    <w:rsid w:val="0001015A"/>
    <w:rsid w:val="00011125"/>
    <w:rsid w:val="000121E6"/>
    <w:rsid w:val="000126A9"/>
    <w:rsid w:val="00012D7A"/>
    <w:rsid w:val="00012F5B"/>
    <w:rsid w:val="000138FB"/>
    <w:rsid w:val="00013C81"/>
    <w:rsid w:val="0001494D"/>
    <w:rsid w:val="0001567D"/>
    <w:rsid w:val="000159AE"/>
    <w:rsid w:val="00015C3C"/>
    <w:rsid w:val="00015E85"/>
    <w:rsid w:val="000178E9"/>
    <w:rsid w:val="00020001"/>
    <w:rsid w:val="00020250"/>
    <w:rsid w:val="00020323"/>
    <w:rsid w:val="00020C57"/>
    <w:rsid w:val="00020F4C"/>
    <w:rsid w:val="00021056"/>
    <w:rsid w:val="00021EB6"/>
    <w:rsid w:val="00021FFB"/>
    <w:rsid w:val="000236DA"/>
    <w:rsid w:val="00023B3C"/>
    <w:rsid w:val="00024230"/>
    <w:rsid w:val="00024274"/>
    <w:rsid w:val="00024980"/>
    <w:rsid w:val="00024A68"/>
    <w:rsid w:val="00025396"/>
    <w:rsid w:val="00025DF0"/>
    <w:rsid w:val="00026223"/>
    <w:rsid w:val="000267F6"/>
    <w:rsid w:val="000271AB"/>
    <w:rsid w:val="00027E4C"/>
    <w:rsid w:val="00027EAA"/>
    <w:rsid w:val="000301EE"/>
    <w:rsid w:val="00030755"/>
    <w:rsid w:val="00032059"/>
    <w:rsid w:val="000326AE"/>
    <w:rsid w:val="00032874"/>
    <w:rsid w:val="00032BFD"/>
    <w:rsid w:val="00033C83"/>
    <w:rsid w:val="00033F4F"/>
    <w:rsid w:val="00034814"/>
    <w:rsid w:val="000349E5"/>
    <w:rsid w:val="000349E6"/>
    <w:rsid w:val="00034DBE"/>
    <w:rsid w:val="00035469"/>
    <w:rsid w:val="00036FA7"/>
    <w:rsid w:val="00037089"/>
    <w:rsid w:val="00037CAF"/>
    <w:rsid w:val="00040B6B"/>
    <w:rsid w:val="00041416"/>
    <w:rsid w:val="0004175E"/>
    <w:rsid w:val="00041C74"/>
    <w:rsid w:val="00042B3A"/>
    <w:rsid w:val="00042C7C"/>
    <w:rsid w:val="000432E5"/>
    <w:rsid w:val="0004381A"/>
    <w:rsid w:val="00044C16"/>
    <w:rsid w:val="00044F8B"/>
    <w:rsid w:val="000465BD"/>
    <w:rsid w:val="00047A72"/>
    <w:rsid w:val="000504AA"/>
    <w:rsid w:val="0005121F"/>
    <w:rsid w:val="0005123F"/>
    <w:rsid w:val="00051A1A"/>
    <w:rsid w:val="00051BE4"/>
    <w:rsid w:val="00051D0B"/>
    <w:rsid w:val="00052655"/>
    <w:rsid w:val="00052897"/>
    <w:rsid w:val="000534FF"/>
    <w:rsid w:val="00053B1B"/>
    <w:rsid w:val="000540BE"/>
    <w:rsid w:val="00054CFA"/>
    <w:rsid w:val="00054D06"/>
    <w:rsid w:val="000555D1"/>
    <w:rsid w:val="00056372"/>
    <w:rsid w:val="00056942"/>
    <w:rsid w:val="00056FD7"/>
    <w:rsid w:val="00057DF6"/>
    <w:rsid w:val="000600D1"/>
    <w:rsid w:val="00060213"/>
    <w:rsid w:val="00060286"/>
    <w:rsid w:val="00060C0F"/>
    <w:rsid w:val="00060DB5"/>
    <w:rsid w:val="00061246"/>
    <w:rsid w:val="00061BDC"/>
    <w:rsid w:val="000620D0"/>
    <w:rsid w:val="0006249A"/>
    <w:rsid w:val="00062AA1"/>
    <w:rsid w:val="00063426"/>
    <w:rsid w:val="00063688"/>
    <w:rsid w:val="0006474A"/>
    <w:rsid w:val="00064DFA"/>
    <w:rsid w:val="00065155"/>
    <w:rsid w:val="00065733"/>
    <w:rsid w:val="00066BED"/>
    <w:rsid w:val="000670C9"/>
    <w:rsid w:val="00067C81"/>
    <w:rsid w:val="00070250"/>
    <w:rsid w:val="0007101C"/>
    <w:rsid w:val="0007246C"/>
    <w:rsid w:val="00072B8C"/>
    <w:rsid w:val="0007312F"/>
    <w:rsid w:val="00073657"/>
    <w:rsid w:val="000736BF"/>
    <w:rsid w:val="000742A6"/>
    <w:rsid w:val="0007564E"/>
    <w:rsid w:val="00075C88"/>
    <w:rsid w:val="00075CA6"/>
    <w:rsid w:val="00076EEB"/>
    <w:rsid w:val="00077510"/>
    <w:rsid w:val="0008051D"/>
    <w:rsid w:val="00081008"/>
    <w:rsid w:val="000810DC"/>
    <w:rsid w:val="00081109"/>
    <w:rsid w:val="000820F9"/>
    <w:rsid w:val="0008238B"/>
    <w:rsid w:val="00082CCF"/>
    <w:rsid w:val="00083232"/>
    <w:rsid w:val="00083F30"/>
    <w:rsid w:val="000841B7"/>
    <w:rsid w:val="0008534E"/>
    <w:rsid w:val="00085388"/>
    <w:rsid w:val="00085ADC"/>
    <w:rsid w:val="0008616B"/>
    <w:rsid w:val="000861A7"/>
    <w:rsid w:val="00086E03"/>
    <w:rsid w:val="00086EBA"/>
    <w:rsid w:val="00087690"/>
    <w:rsid w:val="00087BB8"/>
    <w:rsid w:val="00087C31"/>
    <w:rsid w:val="00090351"/>
    <w:rsid w:val="00090597"/>
    <w:rsid w:val="00090903"/>
    <w:rsid w:val="00091460"/>
    <w:rsid w:val="00091554"/>
    <w:rsid w:val="00092321"/>
    <w:rsid w:val="0009290E"/>
    <w:rsid w:val="00092F45"/>
    <w:rsid w:val="00094EC3"/>
    <w:rsid w:val="000954B8"/>
    <w:rsid w:val="000955B8"/>
    <w:rsid w:val="000956E2"/>
    <w:rsid w:val="00095F15"/>
    <w:rsid w:val="00095FE0"/>
    <w:rsid w:val="0009649F"/>
    <w:rsid w:val="00096D11"/>
    <w:rsid w:val="0009790B"/>
    <w:rsid w:val="000A015F"/>
    <w:rsid w:val="000A02BB"/>
    <w:rsid w:val="000A15DF"/>
    <w:rsid w:val="000A1742"/>
    <w:rsid w:val="000A18D1"/>
    <w:rsid w:val="000A2187"/>
    <w:rsid w:val="000A28BB"/>
    <w:rsid w:val="000A3280"/>
    <w:rsid w:val="000A33FE"/>
    <w:rsid w:val="000A35F8"/>
    <w:rsid w:val="000A3A8A"/>
    <w:rsid w:val="000A3DD7"/>
    <w:rsid w:val="000A41A4"/>
    <w:rsid w:val="000A4AFF"/>
    <w:rsid w:val="000A5A63"/>
    <w:rsid w:val="000A65A0"/>
    <w:rsid w:val="000A7F57"/>
    <w:rsid w:val="000B0EEB"/>
    <w:rsid w:val="000B2337"/>
    <w:rsid w:val="000B2D1B"/>
    <w:rsid w:val="000B3608"/>
    <w:rsid w:val="000B387C"/>
    <w:rsid w:val="000B3D03"/>
    <w:rsid w:val="000B43EF"/>
    <w:rsid w:val="000B5705"/>
    <w:rsid w:val="000B59BE"/>
    <w:rsid w:val="000B66D6"/>
    <w:rsid w:val="000B6E2F"/>
    <w:rsid w:val="000B77A3"/>
    <w:rsid w:val="000B7DDD"/>
    <w:rsid w:val="000C06F7"/>
    <w:rsid w:val="000C0A4E"/>
    <w:rsid w:val="000C1884"/>
    <w:rsid w:val="000C2E47"/>
    <w:rsid w:val="000C365C"/>
    <w:rsid w:val="000C48DB"/>
    <w:rsid w:val="000C4C64"/>
    <w:rsid w:val="000C527B"/>
    <w:rsid w:val="000C56D6"/>
    <w:rsid w:val="000C594E"/>
    <w:rsid w:val="000C5FF1"/>
    <w:rsid w:val="000C6491"/>
    <w:rsid w:val="000C66D9"/>
    <w:rsid w:val="000C6A2E"/>
    <w:rsid w:val="000C6E4D"/>
    <w:rsid w:val="000C75B9"/>
    <w:rsid w:val="000C775A"/>
    <w:rsid w:val="000C77BE"/>
    <w:rsid w:val="000C7C03"/>
    <w:rsid w:val="000D062E"/>
    <w:rsid w:val="000D07C1"/>
    <w:rsid w:val="000D09E3"/>
    <w:rsid w:val="000D1035"/>
    <w:rsid w:val="000D124D"/>
    <w:rsid w:val="000D1358"/>
    <w:rsid w:val="000D184D"/>
    <w:rsid w:val="000D1947"/>
    <w:rsid w:val="000D1978"/>
    <w:rsid w:val="000D257D"/>
    <w:rsid w:val="000D326B"/>
    <w:rsid w:val="000D32D5"/>
    <w:rsid w:val="000D38AF"/>
    <w:rsid w:val="000D44C8"/>
    <w:rsid w:val="000D4885"/>
    <w:rsid w:val="000D5392"/>
    <w:rsid w:val="000D5BC1"/>
    <w:rsid w:val="000D5ECC"/>
    <w:rsid w:val="000D621A"/>
    <w:rsid w:val="000D7097"/>
    <w:rsid w:val="000D780B"/>
    <w:rsid w:val="000D7831"/>
    <w:rsid w:val="000E00DB"/>
    <w:rsid w:val="000E073A"/>
    <w:rsid w:val="000E0F82"/>
    <w:rsid w:val="000E10C3"/>
    <w:rsid w:val="000E164E"/>
    <w:rsid w:val="000E18C0"/>
    <w:rsid w:val="000E1930"/>
    <w:rsid w:val="000E21D0"/>
    <w:rsid w:val="000E25D2"/>
    <w:rsid w:val="000E51C7"/>
    <w:rsid w:val="000E5531"/>
    <w:rsid w:val="000F0354"/>
    <w:rsid w:val="000F05BC"/>
    <w:rsid w:val="000F0BDC"/>
    <w:rsid w:val="000F1061"/>
    <w:rsid w:val="000F1557"/>
    <w:rsid w:val="000F1E3E"/>
    <w:rsid w:val="000F2510"/>
    <w:rsid w:val="000F271D"/>
    <w:rsid w:val="000F44D9"/>
    <w:rsid w:val="000F4617"/>
    <w:rsid w:val="000F5468"/>
    <w:rsid w:val="000F577E"/>
    <w:rsid w:val="000F5AB9"/>
    <w:rsid w:val="000F600F"/>
    <w:rsid w:val="000F6475"/>
    <w:rsid w:val="000F704F"/>
    <w:rsid w:val="000F7054"/>
    <w:rsid w:val="000F749D"/>
    <w:rsid w:val="00100296"/>
    <w:rsid w:val="00100820"/>
    <w:rsid w:val="00100A17"/>
    <w:rsid w:val="00101440"/>
    <w:rsid w:val="00102869"/>
    <w:rsid w:val="001028DE"/>
    <w:rsid w:val="00102AD7"/>
    <w:rsid w:val="00103651"/>
    <w:rsid w:val="00103D17"/>
    <w:rsid w:val="00103EEB"/>
    <w:rsid w:val="00104046"/>
    <w:rsid w:val="001044DB"/>
    <w:rsid w:val="0010511F"/>
    <w:rsid w:val="001059EB"/>
    <w:rsid w:val="00105AEC"/>
    <w:rsid w:val="00106514"/>
    <w:rsid w:val="0010673F"/>
    <w:rsid w:val="00106C9A"/>
    <w:rsid w:val="00106FF7"/>
    <w:rsid w:val="00107146"/>
    <w:rsid w:val="00107862"/>
    <w:rsid w:val="0010792A"/>
    <w:rsid w:val="0010794F"/>
    <w:rsid w:val="00107AE6"/>
    <w:rsid w:val="001100E9"/>
    <w:rsid w:val="00110141"/>
    <w:rsid w:val="001103BB"/>
    <w:rsid w:val="00110F6B"/>
    <w:rsid w:val="001115C2"/>
    <w:rsid w:val="001116D3"/>
    <w:rsid w:val="00111992"/>
    <w:rsid w:val="0011235F"/>
    <w:rsid w:val="00112999"/>
    <w:rsid w:val="00114CF5"/>
    <w:rsid w:val="00115F42"/>
    <w:rsid w:val="00116C92"/>
    <w:rsid w:val="00120079"/>
    <w:rsid w:val="00120280"/>
    <w:rsid w:val="00121B13"/>
    <w:rsid w:val="00121CD9"/>
    <w:rsid w:val="00122FAE"/>
    <w:rsid w:val="00123534"/>
    <w:rsid w:val="0012363B"/>
    <w:rsid w:val="001237F2"/>
    <w:rsid w:val="00123D9E"/>
    <w:rsid w:val="001247D5"/>
    <w:rsid w:val="00125211"/>
    <w:rsid w:val="001261A5"/>
    <w:rsid w:val="0012651D"/>
    <w:rsid w:val="0012667B"/>
    <w:rsid w:val="00126C64"/>
    <w:rsid w:val="00127D91"/>
    <w:rsid w:val="001301EF"/>
    <w:rsid w:val="001312ED"/>
    <w:rsid w:val="00131327"/>
    <w:rsid w:val="00131568"/>
    <w:rsid w:val="001318EB"/>
    <w:rsid w:val="00131E42"/>
    <w:rsid w:val="00132507"/>
    <w:rsid w:val="0013259B"/>
    <w:rsid w:val="001327E7"/>
    <w:rsid w:val="001329D5"/>
    <w:rsid w:val="00132B4E"/>
    <w:rsid w:val="00133155"/>
    <w:rsid w:val="00133423"/>
    <w:rsid w:val="001337F0"/>
    <w:rsid w:val="0013468F"/>
    <w:rsid w:val="0013543C"/>
    <w:rsid w:val="00135E40"/>
    <w:rsid w:val="0013638D"/>
    <w:rsid w:val="0013652F"/>
    <w:rsid w:val="0013658A"/>
    <w:rsid w:val="00136D64"/>
    <w:rsid w:val="00141629"/>
    <w:rsid w:val="0014213A"/>
    <w:rsid w:val="001427BF"/>
    <w:rsid w:val="00142A3D"/>
    <w:rsid w:val="00142DDB"/>
    <w:rsid w:val="00142E33"/>
    <w:rsid w:val="00143241"/>
    <w:rsid w:val="0014327C"/>
    <w:rsid w:val="00143F65"/>
    <w:rsid w:val="0014401E"/>
    <w:rsid w:val="001441A0"/>
    <w:rsid w:val="001450EE"/>
    <w:rsid w:val="001454E9"/>
    <w:rsid w:val="00145B15"/>
    <w:rsid w:val="00146BC0"/>
    <w:rsid w:val="00146E8E"/>
    <w:rsid w:val="0014710D"/>
    <w:rsid w:val="0014732E"/>
    <w:rsid w:val="00150CD1"/>
    <w:rsid w:val="00151364"/>
    <w:rsid w:val="0015263B"/>
    <w:rsid w:val="001532FD"/>
    <w:rsid w:val="0015366E"/>
    <w:rsid w:val="0015415A"/>
    <w:rsid w:val="00154939"/>
    <w:rsid w:val="00154E4F"/>
    <w:rsid w:val="00155361"/>
    <w:rsid w:val="00155719"/>
    <w:rsid w:val="0015639D"/>
    <w:rsid w:val="00156809"/>
    <w:rsid w:val="00156AFF"/>
    <w:rsid w:val="00156E37"/>
    <w:rsid w:val="00157164"/>
    <w:rsid w:val="00160906"/>
    <w:rsid w:val="00160F02"/>
    <w:rsid w:val="001611A2"/>
    <w:rsid w:val="00162B25"/>
    <w:rsid w:val="00163482"/>
    <w:rsid w:val="001641EB"/>
    <w:rsid w:val="00165258"/>
    <w:rsid w:val="00165CE7"/>
    <w:rsid w:val="00165D09"/>
    <w:rsid w:val="00165EAD"/>
    <w:rsid w:val="00165EFD"/>
    <w:rsid w:val="00165F31"/>
    <w:rsid w:val="00166812"/>
    <w:rsid w:val="0017067B"/>
    <w:rsid w:val="001711D5"/>
    <w:rsid w:val="00172F3A"/>
    <w:rsid w:val="00173E1C"/>
    <w:rsid w:val="00174981"/>
    <w:rsid w:val="00175004"/>
    <w:rsid w:val="001754C2"/>
    <w:rsid w:val="001756A4"/>
    <w:rsid w:val="00176869"/>
    <w:rsid w:val="001768F7"/>
    <w:rsid w:val="00176E45"/>
    <w:rsid w:val="00177576"/>
    <w:rsid w:val="001777E0"/>
    <w:rsid w:val="00177EA8"/>
    <w:rsid w:val="001802AA"/>
    <w:rsid w:val="00180595"/>
    <w:rsid w:val="0018091E"/>
    <w:rsid w:val="00180ACF"/>
    <w:rsid w:val="00180BE8"/>
    <w:rsid w:val="00180FB0"/>
    <w:rsid w:val="00181396"/>
    <w:rsid w:val="00181617"/>
    <w:rsid w:val="001816CA"/>
    <w:rsid w:val="0018176D"/>
    <w:rsid w:val="001824E8"/>
    <w:rsid w:val="001827E8"/>
    <w:rsid w:val="00182F6E"/>
    <w:rsid w:val="00183055"/>
    <w:rsid w:val="00184464"/>
    <w:rsid w:val="00184A71"/>
    <w:rsid w:val="00185D0B"/>
    <w:rsid w:val="00185E08"/>
    <w:rsid w:val="00186883"/>
    <w:rsid w:val="001875BB"/>
    <w:rsid w:val="00190189"/>
    <w:rsid w:val="00190AAA"/>
    <w:rsid w:val="001911E5"/>
    <w:rsid w:val="00191C15"/>
    <w:rsid w:val="00192F19"/>
    <w:rsid w:val="001943CD"/>
    <w:rsid w:val="00194472"/>
    <w:rsid w:val="001946B6"/>
    <w:rsid w:val="0019509C"/>
    <w:rsid w:val="0019536D"/>
    <w:rsid w:val="00195555"/>
    <w:rsid w:val="00195951"/>
    <w:rsid w:val="00195C1D"/>
    <w:rsid w:val="00197DB1"/>
    <w:rsid w:val="001A1880"/>
    <w:rsid w:val="001A1C2B"/>
    <w:rsid w:val="001A231A"/>
    <w:rsid w:val="001A2A1E"/>
    <w:rsid w:val="001A2E69"/>
    <w:rsid w:val="001A3AFF"/>
    <w:rsid w:val="001A4C2F"/>
    <w:rsid w:val="001A4DD3"/>
    <w:rsid w:val="001A5905"/>
    <w:rsid w:val="001A603C"/>
    <w:rsid w:val="001A619C"/>
    <w:rsid w:val="001A62AA"/>
    <w:rsid w:val="001A6304"/>
    <w:rsid w:val="001A675B"/>
    <w:rsid w:val="001A6880"/>
    <w:rsid w:val="001A6E9D"/>
    <w:rsid w:val="001B0F74"/>
    <w:rsid w:val="001B15EC"/>
    <w:rsid w:val="001B19B8"/>
    <w:rsid w:val="001B1AF7"/>
    <w:rsid w:val="001B20EC"/>
    <w:rsid w:val="001B244D"/>
    <w:rsid w:val="001B268C"/>
    <w:rsid w:val="001B26F7"/>
    <w:rsid w:val="001B3119"/>
    <w:rsid w:val="001B446E"/>
    <w:rsid w:val="001B503E"/>
    <w:rsid w:val="001B585E"/>
    <w:rsid w:val="001B590B"/>
    <w:rsid w:val="001C0668"/>
    <w:rsid w:val="001C07AF"/>
    <w:rsid w:val="001C0FB4"/>
    <w:rsid w:val="001C136E"/>
    <w:rsid w:val="001C15BD"/>
    <w:rsid w:val="001C17C2"/>
    <w:rsid w:val="001C2A3C"/>
    <w:rsid w:val="001C30DA"/>
    <w:rsid w:val="001C3A8D"/>
    <w:rsid w:val="001C475D"/>
    <w:rsid w:val="001C4C38"/>
    <w:rsid w:val="001C5998"/>
    <w:rsid w:val="001C5ADD"/>
    <w:rsid w:val="001C6C23"/>
    <w:rsid w:val="001C71DC"/>
    <w:rsid w:val="001C745B"/>
    <w:rsid w:val="001C7B86"/>
    <w:rsid w:val="001D0485"/>
    <w:rsid w:val="001D0711"/>
    <w:rsid w:val="001D0816"/>
    <w:rsid w:val="001D08ED"/>
    <w:rsid w:val="001D1948"/>
    <w:rsid w:val="001D4BDA"/>
    <w:rsid w:val="001D6B79"/>
    <w:rsid w:val="001D6D4E"/>
    <w:rsid w:val="001D70EF"/>
    <w:rsid w:val="001D7A45"/>
    <w:rsid w:val="001D7AE9"/>
    <w:rsid w:val="001D7DC3"/>
    <w:rsid w:val="001E0BA7"/>
    <w:rsid w:val="001E157C"/>
    <w:rsid w:val="001E158F"/>
    <w:rsid w:val="001E22F8"/>
    <w:rsid w:val="001E266A"/>
    <w:rsid w:val="001E302D"/>
    <w:rsid w:val="001E3399"/>
    <w:rsid w:val="001E376D"/>
    <w:rsid w:val="001E3A93"/>
    <w:rsid w:val="001E4CBE"/>
    <w:rsid w:val="001E5285"/>
    <w:rsid w:val="001E57A5"/>
    <w:rsid w:val="001E58F9"/>
    <w:rsid w:val="001E6014"/>
    <w:rsid w:val="001E6024"/>
    <w:rsid w:val="001E634B"/>
    <w:rsid w:val="001E6D2D"/>
    <w:rsid w:val="001E6FC5"/>
    <w:rsid w:val="001E7A55"/>
    <w:rsid w:val="001E7BD8"/>
    <w:rsid w:val="001F05E6"/>
    <w:rsid w:val="001F0B99"/>
    <w:rsid w:val="001F0BD9"/>
    <w:rsid w:val="001F0C34"/>
    <w:rsid w:val="001F0CE0"/>
    <w:rsid w:val="001F0CEC"/>
    <w:rsid w:val="001F1A58"/>
    <w:rsid w:val="001F29D8"/>
    <w:rsid w:val="001F3379"/>
    <w:rsid w:val="001F4107"/>
    <w:rsid w:val="001F4269"/>
    <w:rsid w:val="001F4D83"/>
    <w:rsid w:val="001F5819"/>
    <w:rsid w:val="001F663C"/>
    <w:rsid w:val="001F6753"/>
    <w:rsid w:val="001F6F93"/>
    <w:rsid w:val="001F7081"/>
    <w:rsid w:val="001F791A"/>
    <w:rsid w:val="001F7D82"/>
    <w:rsid w:val="00200C49"/>
    <w:rsid w:val="0020171E"/>
    <w:rsid w:val="00201B92"/>
    <w:rsid w:val="00201E03"/>
    <w:rsid w:val="00201FC7"/>
    <w:rsid w:val="002028A9"/>
    <w:rsid w:val="00203337"/>
    <w:rsid w:val="00203CB8"/>
    <w:rsid w:val="00205584"/>
    <w:rsid w:val="002058CA"/>
    <w:rsid w:val="0020597F"/>
    <w:rsid w:val="00205C80"/>
    <w:rsid w:val="00206322"/>
    <w:rsid w:val="002070D1"/>
    <w:rsid w:val="002073D5"/>
    <w:rsid w:val="00207A96"/>
    <w:rsid w:val="00207B3F"/>
    <w:rsid w:val="002105D1"/>
    <w:rsid w:val="00211655"/>
    <w:rsid w:val="002124FB"/>
    <w:rsid w:val="002125D0"/>
    <w:rsid w:val="00212CA6"/>
    <w:rsid w:val="002130CD"/>
    <w:rsid w:val="002130E0"/>
    <w:rsid w:val="00213E26"/>
    <w:rsid w:val="00214A11"/>
    <w:rsid w:val="00214BDE"/>
    <w:rsid w:val="00215271"/>
    <w:rsid w:val="00215274"/>
    <w:rsid w:val="002155B9"/>
    <w:rsid w:val="00215CDD"/>
    <w:rsid w:val="00216188"/>
    <w:rsid w:val="00216905"/>
    <w:rsid w:val="002179EA"/>
    <w:rsid w:val="00217D1C"/>
    <w:rsid w:val="00217E87"/>
    <w:rsid w:val="002205BB"/>
    <w:rsid w:val="0022073F"/>
    <w:rsid w:val="00220BBF"/>
    <w:rsid w:val="00220E5E"/>
    <w:rsid w:val="00221BBE"/>
    <w:rsid w:val="002220B5"/>
    <w:rsid w:val="0022223F"/>
    <w:rsid w:val="00222F2E"/>
    <w:rsid w:val="0022362A"/>
    <w:rsid w:val="00223720"/>
    <w:rsid w:val="002237D6"/>
    <w:rsid w:val="00223999"/>
    <w:rsid w:val="002240C4"/>
    <w:rsid w:val="002244DE"/>
    <w:rsid w:val="00225247"/>
    <w:rsid w:val="00227339"/>
    <w:rsid w:val="00227FDB"/>
    <w:rsid w:val="0023001E"/>
    <w:rsid w:val="002301C0"/>
    <w:rsid w:val="0023057E"/>
    <w:rsid w:val="00230830"/>
    <w:rsid w:val="00232178"/>
    <w:rsid w:val="00232745"/>
    <w:rsid w:val="00232DAE"/>
    <w:rsid w:val="0023345D"/>
    <w:rsid w:val="002339D6"/>
    <w:rsid w:val="00233C04"/>
    <w:rsid w:val="00233CE1"/>
    <w:rsid w:val="00233FBB"/>
    <w:rsid w:val="00233FE5"/>
    <w:rsid w:val="00234F9F"/>
    <w:rsid w:val="00234FB1"/>
    <w:rsid w:val="0023517D"/>
    <w:rsid w:val="0023546B"/>
    <w:rsid w:val="00236033"/>
    <w:rsid w:val="00236085"/>
    <w:rsid w:val="002367D1"/>
    <w:rsid w:val="00236CA9"/>
    <w:rsid w:val="002401E5"/>
    <w:rsid w:val="002402A3"/>
    <w:rsid w:val="002405FB"/>
    <w:rsid w:val="0024164B"/>
    <w:rsid w:val="00242F83"/>
    <w:rsid w:val="002431EA"/>
    <w:rsid w:val="0024372C"/>
    <w:rsid w:val="00243A50"/>
    <w:rsid w:val="002449EA"/>
    <w:rsid w:val="00244B85"/>
    <w:rsid w:val="0024548C"/>
    <w:rsid w:val="00245934"/>
    <w:rsid w:val="0024614A"/>
    <w:rsid w:val="002465B6"/>
    <w:rsid w:val="002469C3"/>
    <w:rsid w:val="00246A3E"/>
    <w:rsid w:val="00247462"/>
    <w:rsid w:val="00247CB8"/>
    <w:rsid w:val="00247EA2"/>
    <w:rsid w:val="00247FCC"/>
    <w:rsid w:val="00250BD2"/>
    <w:rsid w:val="00250BEB"/>
    <w:rsid w:val="00250D05"/>
    <w:rsid w:val="002515FE"/>
    <w:rsid w:val="00251DE4"/>
    <w:rsid w:val="002520A1"/>
    <w:rsid w:val="0025361C"/>
    <w:rsid w:val="002538C1"/>
    <w:rsid w:val="00254589"/>
    <w:rsid w:val="00254735"/>
    <w:rsid w:val="00254A47"/>
    <w:rsid w:val="00255461"/>
    <w:rsid w:val="00255AE1"/>
    <w:rsid w:val="002561FF"/>
    <w:rsid w:val="00257C14"/>
    <w:rsid w:val="0026060C"/>
    <w:rsid w:val="00260814"/>
    <w:rsid w:val="00260908"/>
    <w:rsid w:val="002609B1"/>
    <w:rsid w:val="00260AE4"/>
    <w:rsid w:val="00260CBA"/>
    <w:rsid w:val="0026153B"/>
    <w:rsid w:val="00261ABF"/>
    <w:rsid w:val="00262EB8"/>
    <w:rsid w:val="00263046"/>
    <w:rsid w:val="0026316A"/>
    <w:rsid w:val="002631BA"/>
    <w:rsid w:val="00263304"/>
    <w:rsid w:val="0026379E"/>
    <w:rsid w:val="00263839"/>
    <w:rsid w:val="0026459E"/>
    <w:rsid w:val="0026478C"/>
    <w:rsid w:val="00264A88"/>
    <w:rsid w:val="00265809"/>
    <w:rsid w:val="00266713"/>
    <w:rsid w:val="00266F92"/>
    <w:rsid w:val="00266FB1"/>
    <w:rsid w:val="0026749B"/>
    <w:rsid w:val="00270355"/>
    <w:rsid w:val="0027185E"/>
    <w:rsid w:val="00272E84"/>
    <w:rsid w:val="00273639"/>
    <w:rsid w:val="002753E6"/>
    <w:rsid w:val="00275722"/>
    <w:rsid w:val="002766C6"/>
    <w:rsid w:val="0027749A"/>
    <w:rsid w:val="0027756C"/>
    <w:rsid w:val="00277E43"/>
    <w:rsid w:val="00281010"/>
    <w:rsid w:val="0028110D"/>
    <w:rsid w:val="0028230A"/>
    <w:rsid w:val="00283C30"/>
    <w:rsid w:val="00284290"/>
    <w:rsid w:val="0028450F"/>
    <w:rsid w:val="00284F96"/>
    <w:rsid w:val="002858B4"/>
    <w:rsid w:val="0028690A"/>
    <w:rsid w:val="00286BF8"/>
    <w:rsid w:val="0028758D"/>
    <w:rsid w:val="0028798C"/>
    <w:rsid w:val="002879BC"/>
    <w:rsid w:val="00290051"/>
    <w:rsid w:val="00290379"/>
    <w:rsid w:val="00291073"/>
    <w:rsid w:val="00291C16"/>
    <w:rsid w:val="00292083"/>
    <w:rsid w:val="002923D9"/>
    <w:rsid w:val="00292AF3"/>
    <w:rsid w:val="00293F28"/>
    <w:rsid w:val="0029527A"/>
    <w:rsid w:val="0029539E"/>
    <w:rsid w:val="002953D5"/>
    <w:rsid w:val="002954C3"/>
    <w:rsid w:val="00295E06"/>
    <w:rsid w:val="00295E8C"/>
    <w:rsid w:val="00295ED9"/>
    <w:rsid w:val="00296651"/>
    <w:rsid w:val="00296F76"/>
    <w:rsid w:val="00297C96"/>
    <w:rsid w:val="002A1570"/>
    <w:rsid w:val="002A3202"/>
    <w:rsid w:val="002A3660"/>
    <w:rsid w:val="002A39E2"/>
    <w:rsid w:val="002A409D"/>
    <w:rsid w:val="002A5047"/>
    <w:rsid w:val="002A6BCE"/>
    <w:rsid w:val="002A6F18"/>
    <w:rsid w:val="002A7C18"/>
    <w:rsid w:val="002B00FB"/>
    <w:rsid w:val="002B0481"/>
    <w:rsid w:val="002B1D6D"/>
    <w:rsid w:val="002B217C"/>
    <w:rsid w:val="002B2ABC"/>
    <w:rsid w:val="002B3147"/>
    <w:rsid w:val="002B4429"/>
    <w:rsid w:val="002B489E"/>
    <w:rsid w:val="002B4A81"/>
    <w:rsid w:val="002B52EE"/>
    <w:rsid w:val="002B5800"/>
    <w:rsid w:val="002B5DB8"/>
    <w:rsid w:val="002B66E9"/>
    <w:rsid w:val="002B78BE"/>
    <w:rsid w:val="002B7DFB"/>
    <w:rsid w:val="002C092A"/>
    <w:rsid w:val="002C0DF2"/>
    <w:rsid w:val="002C2C18"/>
    <w:rsid w:val="002C3EC6"/>
    <w:rsid w:val="002C41A1"/>
    <w:rsid w:val="002C42FC"/>
    <w:rsid w:val="002C45E9"/>
    <w:rsid w:val="002C4DD8"/>
    <w:rsid w:val="002C504A"/>
    <w:rsid w:val="002C50D5"/>
    <w:rsid w:val="002C5721"/>
    <w:rsid w:val="002C6498"/>
    <w:rsid w:val="002C695B"/>
    <w:rsid w:val="002C6F0D"/>
    <w:rsid w:val="002D046F"/>
    <w:rsid w:val="002D0BE1"/>
    <w:rsid w:val="002D13A3"/>
    <w:rsid w:val="002D2108"/>
    <w:rsid w:val="002D253C"/>
    <w:rsid w:val="002D2B5C"/>
    <w:rsid w:val="002D2F77"/>
    <w:rsid w:val="002D3520"/>
    <w:rsid w:val="002D397F"/>
    <w:rsid w:val="002D3D9E"/>
    <w:rsid w:val="002D4623"/>
    <w:rsid w:val="002D4648"/>
    <w:rsid w:val="002D4C75"/>
    <w:rsid w:val="002D51AF"/>
    <w:rsid w:val="002D5538"/>
    <w:rsid w:val="002D5623"/>
    <w:rsid w:val="002D592D"/>
    <w:rsid w:val="002D64EF"/>
    <w:rsid w:val="002D6533"/>
    <w:rsid w:val="002D653E"/>
    <w:rsid w:val="002D7475"/>
    <w:rsid w:val="002D7708"/>
    <w:rsid w:val="002E011D"/>
    <w:rsid w:val="002E036C"/>
    <w:rsid w:val="002E0FBE"/>
    <w:rsid w:val="002E14FC"/>
    <w:rsid w:val="002E1D63"/>
    <w:rsid w:val="002E1D7A"/>
    <w:rsid w:val="002E2E98"/>
    <w:rsid w:val="002E4389"/>
    <w:rsid w:val="002E6B7B"/>
    <w:rsid w:val="002E7309"/>
    <w:rsid w:val="002E7338"/>
    <w:rsid w:val="002E73A6"/>
    <w:rsid w:val="002E7778"/>
    <w:rsid w:val="002E7F32"/>
    <w:rsid w:val="002F0992"/>
    <w:rsid w:val="002F0C6A"/>
    <w:rsid w:val="002F17DF"/>
    <w:rsid w:val="002F185E"/>
    <w:rsid w:val="002F1EF7"/>
    <w:rsid w:val="002F35BA"/>
    <w:rsid w:val="002F3698"/>
    <w:rsid w:val="002F38B7"/>
    <w:rsid w:val="002F4382"/>
    <w:rsid w:val="002F4BE7"/>
    <w:rsid w:val="002F4E9E"/>
    <w:rsid w:val="002F4F58"/>
    <w:rsid w:val="002F4F7F"/>
    <w:rsid w:val="002F582F"/>
    <w:rsid w:val="002F5D7A"/>
    <w:rsid w:val="002F6601"/>
    <w:rsid w:val="002F760E"/>
    <w:rsid w:val="002F7664"/>
    <w:rsid w:val="00300FA2"/>
    <w:rsid w:val="00301208"/>
    <w:rsid w:val="003012BA"/>
    <w:rsid w:val="00301543"/>
    <w:rsid w:val="0030221A"/>
    <w:rsid w:val="00302B86"/>
    <w:rsid w:val="00302C01"/>
    <w:rsid w:val="00303329"/>
    <w:rsid w:val="00303F92"/>
    <w:rsid w:val="003041C6"/>
    <w:rsid w:val="0030441A"/>
    <w:rsid w:val="00304770"/>
    <w:rsid w:val="00305E0D"/>
    <w:rsid w:val="00305E32"/>
    <w:rsid w:val="00305E6B"/>
    <w:rsid w:val="003061C3"/>
    <w:rsid w:val="00306FCE"/>
    <w:rsid w:val="003070D1"/>
    <w:rsid w:val="00307E76"/>
    <w:rsid w:val="00311082"/>
    <w:rsid w:val="00311A29"/>
    <w:rsid w:val="00311D7A"/>
    <w:rsid w:val="00313D0F"/>
    <w:rsid w:val="00313F50"/>
    <w:rsid w:val="00314E30"/>
    <w:rsid w:val="00314FBA"/>
    <w:rsid w:val="00315C29"/>
    <w:rsid w:val="0031646D"/>
    <w:rsid w:val="0031665A"/>
    <w:rsid w:val="0031684A"/>
    <w:rsid w:val="00320724"/>
    <w:rsid w:val="00320D06"/>
    <w:rsid w:val="003210F0"/>
    <w:rsid w:val="003233D0"/>
    <w:rsid w:val="003233EF"/>
    <w:rsid w:val="003235F1"/>
    <w:rsid w:val="0032368F"/>
    <w:rsid w:val="00323FA3"/>
    <w:rsid w:val="00324873"/>
    <w:rsid w:val="00324BEB"/>
    <w:rsid w:val="003267D6"/>
    <w:rsid w:val="003267FC"/>
    <w:rsid w:val="00326D6B"/>
    <w:rsid w:val="00331065"/>
    <w:rsid w:val="00332149"/>
    <w:rsid w:val="003325CF"/>
    <w:rsid w:val="00332BE6"/>
    <w:rsid w:val="00332DD5"/>
    <w:rsid w:val="003334D7"/>
    <w:rsid w:val="00333A21"/>
    <w:rsid w:val="003347B8"/>
    <w:rsid w:val="003347FF"/>
    <w:rsid w:val="003349DE"/>
    <w:rsid w:val="00334C82"/>
    <w:rsid w:val="00334D11"/>
    <w:rsid w:val="0033587C"/>
    <w:rsid w:val="003367D5"/>
    <w:rsid w:val="00336BE9"/>
    <w:rsid w:val="00337A18"/>
    <w:rsid w:val="00337AE4"/>
    <w:rsid w:val="00337F4C"/>
    <w:rsid w:val="003405D3"/>
    <w:rsid w:val="003413A0"/>
    <w:rsid w:val="003420D2"/>
    <w:rsid w:val="00343827"/>
    <w:rsid w:val="003438A0"/>
    <w:rsid w:val="00344329"/>
    <w:rsid w:val="003444A2"/>
    <w:rsid w:val="00344B56"/>
    <w:rsid w:val="003452DE"/>
    <w:rsid w:val="003455C7"/>
    <w:rsid w:val="00346226"/>
    <w:rsid w:val="00346509"/>
    <w:rsid w:val="00346ACC"/>
    <w:rsid w:val="00346B10"/>
    <w:rsid w:val="00347A7D"/>
    <w:rsid w:val="00347F10"/>
    <w:rsid w:val="003500C3"/>
    <w:rsid w:val="003502B7"/>
    <w:rsid w:val="00351682"/>
    <w:rsid w:val="00351764"/>
    <w:rsid w:val="00352944"/>
    <w:rsid w:val="00353E43"/>
    <w:rsid w:val="003540A2"/>
    <w:rsid w:val="0035438D"/>
    <w:rsid w:val="00354A64"/>
    <w:rsid w:val="00355229"/>
    <w:rsid w:val="003556D8"/>
    <w:rsid w:val="00356C5A"/>
    <w:rsid w:val="00357A33"/>
    <w:rsid w:val="00357D37"/>
    <w:rsid w:val="003608CA"/>
    <w:rsid w:val="00360B3F"/>
    <w:rsid w:val="00360EAB"/>
    <w:rsid w:val="00362A75"/>
    <w:rsid w:val="00362D80"/>
    <w:rsid w:val="0036318C"/>
    <w:rsid w:val="00363465"/>
    <w:rsid w:val="003645CF"/>
    <w:rsid w:val="003645E9"/>
    <w:rsid w:val="00365DC6"/>
    <w:rsid w:val="0036665B"/>
    <w:rsid w:val="0036677D"/>
    <w:rsid w:val="00366801"/>
    <w:rsid w:val="00366846"/>
    <w:rsid w:val="0036691B"/>
    <w:rsid w:val="003669E6"/>
    <w:rsid w:val="00367E67"/>
    <w:rsid w:val="003703D8"/>
    <w:rsid w:val="00370DBA"/>
    <w:rsid w:val="003715A7"/>
    <w:rsid w:val="00372763"/>
    <w:rsid w:val="003730EB"/>
    <w:rsid w:val="003748B8"/>
    <w:rsid w:val="003751C6"/>
    <w:rsid w:val="0037575C"/>
    <w:rsid w:val="003757EB"/>
    <w:rsid w:val="00375C85"/>
    <w:rsid w:val="00375DF1"/>
    <w:rsid w:val="003778CF"/>
    <w:rsid w:val="00380840"/>
    <w:rsid w:val="00380C97"/>
    <w:rsid w:val="00382128"/>
    <w:rsid w:val="00383042"/>
    <w:rsid w:val="00383CF9"/>
    <w:rsid w:val="00383F6C"/>
    <w:rsid w:val="0038426F"/>
    <w:rsid w:val="0038473F"/>
    <w:rsid w:val="00384B17"/>
    <w:rsid w:val="003857B8"/>
    <w:rsid w:val="00385FA4"/>
    <w:rsid w:val="0038670A"/>
    <w:rsid w:val="0038671F"/>
    <w:rsid w:val="003872AB"/>
    <w:rsid w:val="00387DDB"/>
    <w:rsid w:val="0039045C"/>
    <w:rsid w:val="00390CA3"/>
    <w:rsid w:val="0039196E"/>
    <w:rsid w:val="0039234E"/>
    <w:rsid w:val="00392FE8"/>
    <w:rsid w:val="00394503"/>
    <w:rsid w:val="00394BEA"/>
    <w:rsid w:val="00395915"/>
    <w:rsid w:val="00395E0B"/>
    <w:rsid w:val="00396333"/>
    <w:rsid w:val="0039654D"/>
    <w:rsid w:val="00396D5C"/>
    <w:rsid w:val="003977CA"/>
    <w:rsid w:val="003A0994"/>
    <w:rsid w:val="003A0BD9"/>
    <w:rsid w:val="003A149A"/>
    <w:rsid w:val="003A1FE4"/>
    <w:rsid w:val="003A245B"/>
    <w:rsid w:val="003A314A"/>
    <w:rsid w:val="003A345C"/>
    <w:rsid w:val="003A3E7D"/>
    <w:rsid w:val="003A4100"/>
    <w:rsid w:val="003A45E4"/>
    <w:rsid w:val="003A49E0"/>
    <w:rsid w:val="003A55CB"/>
    <w:rsid w:val="003A5DFD"/>
    <w:rsid w:val="003A5F1D"/>
    <w:rsid w:val="003A6CF3"/>
    <w:rsid w:val="003A79C2"/>
    <w:rsid w:val="003B02E0"/>
    <w:rsid w:val="003B2203"/>
    <w:rsid w:val="003B247D"/>
    <w:rsid w:val="003B25F4"/>
    <w:rsid w:val="003B28D4"/>
    <w:rsid w:val="003B2945"/>
    <w:rsid w:val="003B2D03"/>
    <w:rsid w:val="003B3062"/>
    <w:rsid w:val="003B311B"/>
    <w:rsid w:val="003B3133"/>
    <w:rsid w:val="003B31AB"/>
    <w:rsid w:val="003B34B3"/>
    <w:rsid w:val="003B434F"/>
    <w:rsid w:val="003B46BC"/>
    <w:rsid w:val="003B47A8"/>
    <w:rsid w:val="003B4905"/>
    <w:rsid w:val="003B4DDF"/>
    <w:rsid w:val="003B4FCF"/>
    <w:rsid w:val="003B5ECD"/>
    <w:rsid w:val="003B64D5"/>
    <w:rsid w:val="003B6A16"/>
    <w:rsid w:val="003B7758"/>
    <w:rsid w:val="003B7769"/>
    <w:rsid w:val="003B79AF"/>
    <w:rsid w:val="003C0BC7"/>
    <w:rsid w:val="003C18EA"/>
    <w:rsid w:val="003C1A5B"/>
    <w:rsid w:val="003C1D7D"/>
    <w:rsid w:val="003C219C"/>
    <w:rsid w:val="003C22BF"/>
    <w:rsid w:val="003C245F"/>
    <w:rsid w:val="003C2A98"/>
    <w:rsid w:val="003C2C8F"/>
    <w:rsid w:val="003C49B5"/>
    <w:rsid w:val="003C4D19"/>
    <w:rsid w:val="003C505B"/>
    <w:rsid w:val="003C523A"/>
    <w:rsid w:val="003C580A"/>
    <w:rsid w:val="003C5B40"/>
    <w:rsid w:val="003C6692"/>
    <w:rsid w:val="003C6EDE"/>
    <w:rsid w:val="003C709A"/>
    <w:rsid w:val="003C747C"/>
    <w:rsid w:val="003D05AE"/>
    <w:rsid w:val="003D072F"/>
    <w:rsid w:val="003D09C8"/>
    <w:rsid w:val="003D13F0"/>
    <w:rsid w:val="003D1453"/>
    <w:rsid w:val="003D25FF"/>
    <w:rsid w:val="003D3988"/>
    <w:rsid w:val="003D3B30"/>
    <w:rsid w:val="003D40DA"/>
    <w:rsid w:val="003D49E2"/>
    <w:rsid w:val="003D4AF1"/>
    <w:rsid w:val="003D4F82"/>
    <w:rsid w:val="003D5764"/>
    <w:rsid w:val="003D5AA3"/>
    <w:rsid w:val="003D6642"/>
    <w:rsid w:val="003D692C"/>
    <w:rsid w:val="003D6AAE"/>
    <w:rsid w:val="003D7216"/>
    <w:rsid w:val="003D7821"/>
    <w:rsid w:val="003E0810"/>
    <w:rsid w:val="003E099B"/>
    <w:rsid w:val="003E16DD"/>
    <w:rsid w:val="003E1777"/>
    <w:rsid w:val="003E1D0D"/>
    <w:rsid w:val="003E24B7"/>
    <w:rsid w:val="003E25EE"/>
    <w:rsid w:val="003E2DC4"/>
    <w:rsid w:val="003E2FCC"/>
    <w:rsid w:val="003E3803"/>
    <w:rsid w:val="003E39A7"/>
    <w:rsid w:val="003E39BE"/>
    <w:rsid w:val="003E3B1A"/>
    <w:rsid w:val="003E437F"/>
    <w:rsid w:val="003E451E"/>
    <w:rsid w:val="003E4BFF"/>
    <w:rsid w:val="003E4C10"/>
    <w:rsid w:val="003E50D4"/>
    <w:rsid w:val="003E52B5"/>
    <w:rsid w:val="003E5812"/>
    <w:rsid w:val="003E7AD4"/>
    <w:rsid w:val="003F1447"/>
    <w:rsid w:val="003F1CAD"/>
    <w:rsid w:val="003F265F"/>
    <w:rsid w:val="003F2A5E"/>
    <w:rsid w:val="003F3384"/>
    <w:rsid w:val="003F3393"/>
    <w:rsid w:val="003F36F6"/>
    <w:rsid w:val="003F375B"/>
    <w:rsid w:val="003F3BB2"/>
    <w:rsid w:val="003F4669"/>
    <w:rsid w:val="003F58A5"/>
    <w:rsid w:val="003F5990"/>
    <w:rsid w:val="003F59BB"/>
    <w:rsid w:val="003F759F"/>
    <w:rsid w:val="004000D4"/>
    <w:rsid w:val="00400776"/>
    <w:rsid w:val="00400F04"/>
    <w:rsid w:val="004013EE"/>
    <w:rsid w:val="00401DCF"/>
    <w:rsid w:val="00401F52"/>
    <w:rsid w:val="004024AF"/>
    <w:rsid w:val="004027B0"/>
    <w:rsid w:val="00402E6D"/>
    <w:rsid w:val="00403511"/>
    <w:rsid w:val="004044A8"/>
    <w:rsid w:val="0040488F"/>
    <w:rsid w:val="00405E5F"/>
    <w:rsid w:val="0040715B"/>
    <w:rsid w:val="0040734E"/>
    <w:rsid w:val="0040776D"/>
    <w:rsid w:val="0040792F"/>
    <w:rsid w:val="00407AE3"/>
    <w:rsid w:val="00407B7C"/>
    <w:rsid w:val="004103A2"/>
    <w:rsid w:val="00410A77"/>
    <w:rsid w:val="00410C88"/>
    <w:rsid w:val="00411324"/>
    <w:rsid w:val="00411BD1"/>
    <w:rsid w:val="0041210B"/>
    <w:rsid w:val="00412EC3"/>
    <w:rsid w:val="00413466"/>
    <w:rsid w:val="00413C3C"/>
    <w:rsid w:val="0041440D"/>
    <w:rsid w:val="00415683"/>
    <w:rsid w:val="004164F4"/>
    <w:rsid w:val="00416F8D"/>
    <w:rsid w:val="00417554"/>
    <w:rsid w:val="0041783C"/>
    <w:rsid w:val="00417AF6"/>
    <w:rsid w:val="004205B2"/>
    <w:rsid w:val="00420E93"/>
    <w:rsid w:val="00422164"/>
    <w:rsid w:val="00423BC5"/>
    <w:rsid w:val="00426924"/>
    <w:rsid w:val="00426BD0"/>
    <w:rsid w:val="00426CEA"/>
    <w:rsid w:val="00427688"/>
    <w:rsid w:val="0043007E"/>
    <w:rsid w:val="00430715"/>
    <w:rsid w:val="00431BD4"/>
    <w:rsid w:val="00432068"/>
    <w:rsid w:val="004324AA"/>
    <w:rsid w:val="0043265F"/>
    <w:rsid w:val="00432833"/>
    <w:rsid w:val="004331D3"/>
    <w:rsid w:val="004332C1"/>
    <w:rsid w:val="004337B2"/>
    <w:rsid w:val="0043411A"/>
    <w:rsid w:val="00435670"/>
    <w:rsid w:val="00436669"/>
    <w:rsid w:val="0043681C"/>
    <w:rsid w:val="004373C9"/>
    <w:rsid w:val="004402B3"/>
    <w:rsid w:val="0044100E"/>
    <w:rsid w:val="00441495"/>
    <w:rsid w:val="004418E6"/>
    <w:rsid w:val="00441BE1"/>
    <w:rsid w:val="00441E36"/>
    <w:rsid w:val="00442379"/>
    <w:rsid w:val="004429FB"/>
    <w:rsid w:val="00442B69"/>
    <w:rsid w:val="0044305A"/>
    <w:rsid w:val="00443143"/>
    <w:rsid w:val="004436B1"/>
    <w:rsid w:val="00443C8E"/>
    <w:rsid w:val="0044441A"/>
    <w:rsid w:val="0044559D"/>
    <w:rsid w:val="00445838"/>
    <w:rsid w:val="004462FC"/>
    <w:rsid w:val="004469A5"/>
    <w:rsid w:val="0044724E"/>
    <w:rsid w:val="00447281"/>
    <w:rsid w:val="00447844"/>
    <w:rsid w:val="00447DB1"/>
    <w:rsid w:val="00447FBB"/>
    <w:rsid w:val="004500C4"/>
    <w:rsid w:val="0045044F"/>
    <w:rsid w:val="00450559"/>
    <w:rsid w:val="0045180D"/>
    <w:rsid w:val="004518E5"/>
    <w:rsid w:val="00451E53"/>
    <w:rsid w:val="00451F9E"/>
    <w:rsid w:val="0045269F"/>
    <w:rsid w:val="00452DBF"/>
    <w:rsid w:val="00453520"/>
    <w:rsid w:val="004536E4"/>
    <w:rsid w:val="004537B7"/>
    <w:rsid w:val="004537EA"/>
    <w:rsid w:val="0045393E"/>
    <w:rsid w:val="00453B2E"/>
    <w:rsid w:val="0045404B"/>
    <w:rsid w:val="00454E28"/>
    <w:rsid w:val="00455C1F"/>
    <w:rsid w:val="00455E39"/>
    <w:rsid w:val="00455EB4"/>
    <w:rsid w:val="00456218"/>
    <w:rsid w:val="00456B57"/>
    <w:rsid w:val="0045726E"/>
    <w:rsid w:val="00457376"/>
    <w:rsid w:val="004573B8"/>
    <w:rsid w:val="00457B41"/>
    <w:rsid w:val="0046009E"/>
    <w:rsid w:val="00461161"/>
    <w:rsid w:val="0046132A"/>
    <w:rsid w:val="00462AD0"/>
    <w:rsid w:val="00463CB2"/>
    <w:rsid w:val="00464ACC"/>
    <w:rsid w:val="00465518"/>
    <w:rsid w:val="00465752"/>
    <w:rsid w:val="00465C21"/>
    <w:rsid w:val="00466342"/>
    <w:rsid w:val="004663E1"/>
    <w:rsid w:val="00466640"/>
    <w:rsid w:val="0046706A"/>
    <w:rsid w:val="004673B8"/>
    <w:rsid w:val="004703C3"/>
    <w:rsid w:val="0047080E"/>
    <w:rsid w:val="00470EE4"/>
    <w:rsid w:val="0047236E"/>
    <w:rsid w:val="004734B6"/>
    <w:rsid w:val="00473757"/>
    <w:rsid w:val="004737B4"/>
    <w:rsid w:val="004739A3"/>
    <w:rsid w:val="00474738"/>
    <w:rsid w:val="00474A70"/>
    <w:rsid w:val="0047514D"/>
    <w:rsid w:val="00476DC3"/>
    <w:rsid w:val="004775AA"/>
    <w:rsid w:val="0047764C"/>
    <w:rsid w:val="00477B74"/>
    <w:rsid w:val="00480A61"/>
    <w:rsid w:val="004811A8"/>
    <w:rsid w:val="004815F3"/>
    <w:rsid w:val="0048289F"/>
    <w:rsid w:val="00482AD9"/>
    <w:rsid w:val="004838D9"/>
    <w:rsid w:val="00483BFD"/>
    <w:rsid w:val="00483C94"/>
    <w:rsid w:val="00485938"/>
    <w:rsid w:val="00485C94"/>
    <w:rsid w:val="004865A4"/>
    <w:rsid w:val="00486854"/>
    <w:rsid w:val="00486FE8"/>
    <w:rsid w:val="0048712F"/>
    <w:rsid w:val="00487270"/>
    <w:rsid w:val="00487B3D"/>
    <w:rsid w:val="00491713"/>
    <w:rsid w:val="00491753"/>
    <w:rsid w:val="00491EEA"/>
    <w:rsid w:val="0049321F"/>
    <w:rsid w:val="004934C4"/>
    <w:rsid w:val="004942BF"/>
    <w:rsid w:val="00494B98"/>
    <w:rsid w:val="00495D45"/>
    <w:rsid w:val="00495E94"/>
    <w:rsid w:val="00497313"/>
    <w:rsid w:val="004A01D0"/>
    <w:rsid w:val="004A0404"/>
    <w:rsid w:val="004A056C"/>
    <w:rsid w:val="004A0952"/>
    <w:rsid w:val="004A0DF0"/>
    <w:rsid w:val="004A11E2"/>
    <w:rsid w:val="004A1491"/>
    <w:rsid w:val="004A1868"/>
    <w:rsid w:val="004A1D9C"/>
    <w:rsid w:val="004A1F0D"/>
    <w:rsid w:val="004A26DD"/>
    <w:rsid w:val="004A30BE"/>
    <w:rsid w:val="004A317A"/>
    <w:rsid w:val="004A3E14"/>
    <w:rsid w:val="004A60BE"/>
    <w:rsid w:val="004A611D"/>
    <w:rsid w:val="004A61FB"/>
    <w:rsid w:val="004A7526"/>
    <w:rsid w:val="004A7894"/>
    <w:rsid w:val="004A78B6"/>
    <w:rsid w:val="004A7F63"/>
    <w:rsid w:val="004B0441"/>
    <w:rsid w:val="004B048E"/>
    <w:rsid w:val="004B053F"/>
    <w:rsid w:val="004B06F5"/>
    <w:rsid w:val="004B0882"/>
    <w:rsid w:val="004B08A1"/>
    <w:rsid w:val="004B0C67"/>
    <w:rsid w:val="004B1DDC"/>
    <w:rsid w:val="004B1F76"/>
    <w:rsid w:val="004B202E"/>
    <w:rsid w:val="004B28BD"/>
    <w:rsid w:val="004B2D68"/>
    <w:rsid w:val="004B2F3E"/>
    <w:rsid w:val="004B33F0"/>
    <w:rsid w:val="004B48E3"/>
    <w:rsid w:val="004B4ADD"/>
    <w:rsid w:val="004B50FC"/>
    <w:rsid w:val="004B5E04"/>
    <w:rsid w:val="004B64C1"/>
    <w:rsid w:val="004B67DF"/>
    <w:rsid w:val="004B6C27"/>
    <w:rsid w:val="004B6D61"/>
    <w:rsid w:val="004B7145"/>
    <w:rsid w:val="004B7244"/>
    <w:rsid w:val="004C0E25"/>
    <w:rsid w:val="004C1A34"/>
    <w:rsid w:val="004C1C9C"/>
    <w:rsid w:val="004C2F0F"/>
    <w:rsid w:val="004C2F96"/>
    <w:rsid w:val="004C4330"/>
    <w:rsid w:val="004C4409"/>
    <w:rsid w:val="004C4457"/>
    <w:rsid w:val="004C4766"/>
    <w:rsid w:val="004C49D8"/>
    <w:rsid w:val="004C4B93"/>
    <w:rsid w:val="004C67D0"/>
    <w:rsid w:val="004C6BB6"/>
    <w:rsid w:val="004C7219"/>
    <w:rsid w:val="004C7279"/>
    <w:rsid w:val="004C7951"/>
    <w:rsid w:val="004C79E6"/>
    <w:rsid w:val="004D0222"/>
    <w:rsid w:val="004D072B"/>
    <w:rsid w:val="004D184C"/>
    <w:rsid w:val="004D1B66"/>
    <w:rsid w:val="004D1E32"/>
    <w:rsid w:val="004D20D0"/>
    <w:rsid w:val="004D238F"/>
    <w:rsid w:val="004D283A"/>
    <w:rsid w:val="004D470C"/>
    <w:rsid w:val="004D5B4D"/>
    <w:rsid w:val="004D7CC9"/>
    <w:rsid w:val="004D7E94"/>
    <w:rsid w:val="004D7EFE"/>
    <w:rsid w:val="004E0886"/>
    <w:rsid w:val="004E0CE0"/>
    <w:rsid w:val="004E1392"/>
    <w:rsid w:val="004E1444"/>
    <w:rsid w:val="004E1A76"/>
    <w:rsid w:val="004E202E"/>
    <w:rsid w:val="004E20D6"/>
    <w:rsid w:val="004E2775"/>
    <w:rsid w:val="004E28A8"/>
    <w:rsid w:val="004E2969"/>
    <w:rsid w:val="004E2D35"/>
    <w:rsid w:val="004E379D"/>
    <w:rsid w:val="004E4CA7"/>
    <w:rsid w:val="004E7427"/>
    <w:rsid w:val="004E792D"/>
    <w:rsid w:val="004F0009"/>
    <w:rsid w:val="004F0235"/>
    <w:rsid w:val="004F084B"/>
    <w:rsid w:val="004F1416"/>
    <w:rsid w:val="004F1AFD"/>
    <w:rsid w:val="004F29EA"/>
    <w:rsid w:val="004F30EA"/>
    <w:rsid w:val="004F3596"/>
    <w:rsid w:val="004F3C22"/>
    <w:rsid w:val="004F3E1E"/>
    <w:rsid w:val="004F6155"/>
    <w:rsid w:val="004F7276"/>
    <w:rsid w:val="004F73C3"/>
    <w:rsid w:val="004F767D"/>
    <w:rsid w:val="004F794E"/>
    <w:rsid w:val="005006C8"/>
    <w:rsid w:val="00501085"/>
    <w:rsid w:val="00501ED3"/>
    <w:rsid w:val="00502700"/>
    <w:rsid w:val="00503384"/>
    <w:rsid w:val="005050F5"/>
    <w:rsid w:val="00505987"/>
    <w:rsid w:val="005064D1"/>
    <w:rsid w:val="005065D9"/>
    <w:rsid w:val="00507735"/>
    <w:rsid w:val="005078A9"/>
    <w:rsid w:val="005079F7"/>
    <w:rsid w:val="00510D56"/>
    <w:rsid w:val="005113CE"/>
    <w:rsid w:val="005117AB"/>
    <w:rsid w:val="0051247C"/>
    <w:rsid w:val="00512E49"/>
    <w:rsid w:val="00512F1A"/>
    <w:rsid w:val="005130FE"/>
    <w:rsid w:val="00513713"/>
    <w:rsid w:val="00513985"/>
    <w:rsid w:val="0051474E"/>
    <w:rsid w:val="00514840"/>
    <w:rsid w:val="00514C05"/>
    <w:rsid w:val="00514D81"/>
    <w:rsid w:val="00515C3F"/>
    <w:rsid w:val="00515DED"/>
    <w:rsid w:val="00516A1B"/>
    <w:rsid w:val="00516E23"/>
    <w:rsid w:val="00517418"/>
    <w:rsid w:val="005174DE"/>
    <w:rsid w:val="005176CD"/>
    <w:rsid w:val="00517AAE"/>
    <w:rsid w:val="00517AED"/>
    <w:rsid w:val="00517C6D"/>
    <w:rsid w:val="00517CCD"/>
    <w:rsid w:val="00520023"/>
    <w:rsid w:val="00520C3A"/>
    <w:rsid w:val="00520D6D"/>
    <w:rsid w:val="00522899"/>
    <w:rsid w:val="005244E5"/>
    <w:rsid w:val="005246F8"/>
    <w:rsid w:val="0052522D"/>
    <w:rsid w:val="00525808"/>
    <w:rsid w:val="00525F62"/>
    <w:rsid w:val="00525FC2"/>
    <w:rsid w:val="00526D32"/>
    <w:rsid w:val="00527768"/>
    <w:rsid w:val="00527C81"/>
    <w:rsid w:val="00527D33"/>
    <w:rsid w:val="00530B8F"/>
    <w:rsid w:val="00530DBD"/>
    <w:rsid w:val="00531220"/>
    <w:rsid w:val="00531271"/>
    <w:rsid w:val="005313C5"/>
    <w:rsid w:val="0053197C"/>
    <w:rsid w:val="00531C66"/>
    <w:rsid w:val="00531D16"/>
    <w:rsid w:val="00532138"/>
    <w:rsid w:val="00532C5A"/>
    <w:rsid w:val="005331E7"/>
    <w:rsid w:val="005334ED"/>
    <w:rsid w:val="00534996"/>
    <w:rsid w:val="00534E96"/>
    <w:rsid w:val="00534F98"/>
    <w:rsid w:val="005358D9"/>
    <w:rsid w:val="00536065"/>
    <w:rsid w:val="00536277"/>
    <w:rsid w:val="005366EA"/>
    <w:rsid w:val="005405E0"/>
    <w:rsid w:val="00541166"/>
    <w:rsid w:val="00541CF3"/>
    <w:rsid w:val="00542050"/>
    <w:rsid w:val="0054270D"/>
    <w:rsid w:val="00543457"/>
    <w:rsid w:val="00543611"/>
    <w:rsid w:val="00543E1A"/>
    <w:rsid w:val="00543F8B"/>
    <w:rsid w:val="00544A63"/>
    <w:rsid w:val="00545837"/>
    <w:rsid w:val="00545E11"/>
    <w:rsid w:val="005461C0"/>
    <w:rsid w:val="0054794D"/>
    <w:rsid w:val="00550218"/>
    <w:rsid w:val="00550EE1"/>
    <w:rsid w:val="00551319"/>
    <w:rsid w:val="00551A21"/>
    <w:rsid w:val="00551BB0"/>
    <w:rsid w:val="005522E5"/>
    <w:rsid w:val="0055243F"/>
    <w:rsid w:val="005527C6"/>
    <w:rsid w:val="00552AFB"/>
    <w:rsid w:val="0055319E"/>
    <w:rsid w:val="00553671"/>
    <w:rsid w:val="0055386D"/>
    <w:rsid w:val="00553CA7"/>
    <w:rsid w:val="00553D9D"/>
    <w:rsid w:val="0055466E"/>
    <w:rsid w:val="00554ED2"/>
    <w:rsid w:val="005550E6"/>
    <w:rsid w:val="005551BD"/>
    <w:rsid w:val="0055575F"/>
    <w:rsid w:val="00555CEE"/>
    <w:rsid w:val="00556591"/>
    <w:rsid w:val="00560893"/>
    <w:rsid w:val="00560D15"/>
    <w:rsid w:val="00560DAF"/>
    <w:rsid w:val="005613A0"/>
    <w:rsid w:val="00561932"/>
    <w:rsid w:val="00561CF0"/>
    <w:rsid w:val="0056207D"/>
    <w:rsid w:val="00562792"/>
    <w:rsid w:val="00562A01"/>
    <w:rsid w:val="00562F96"/>
    <w:rsid w:val="005633DF"/>
    <w:rsid w:val="005636FA"/>
    <w:rsid w:val="005638B0"/>
    <w:rsid w:val="00564C5A"/>
    <w:rsid w:val="0056552F"/>
    <w:rsid w:val="005659B0"/>
    <w:rsid w:val="00565C7D"/>
    <w:rsid w:val="00566A6D"/>
    <w:rsid w:val="005670F1"/>
    <w:rsid w:val="005671BA"/>
    <w:rsid w:val="005700C1"/>
    <w:rsid w:val="005703CD"/>
    <w:rsid w:val="005705A4"/>
    <w:rsid w:val="0057091E"/>
    <w:rsid w:val="00570989"/>
    <w:rsid w:val="00570D31"/>
    <w:rsid w:val="0057130B"/>
    <w:rsid w:val="00571A8E"/>
    <w:rsid w:val="0057234D"/>
    <w:rsid w:val="00572403"/>
    <w:rsid w:val="00572457"/>
    <w:rsid w:val="005728D4"/>
    <w:rsid w:val="00572B47"/>
    <w:rsid w:val="00573E25"/>
    <w:rsid w:val="00574953"/>
    <w:rsid w:val="0057497A"/>
    <w:rsid w:val="00574B64"/>
    <w:rsid w:val="005759E8"/>
    <w:rsid w:val="00575C0E"/>
    <w:rsid w:val="005773DC"/>
    <w:rsid w:val="00577415"/>
    <w:rsid w:val="005809A9"/>
    <w:rsid w:val="00580BB8"/>
    <w:rsid w:val="00580DCF"/>
    <w:rsid w:val="0058161A"/>
    <w:rsid w:val="00582922"/>
    <w:rsid w:val="00582D90"/>
    <w:rsid w:val="00583274"/>
    <w:rsid w:val="00584023"/>
    <w:rsid w:val="00585DF0"/>
    <w:rsid w:val="00585E93"/>
    <w:rsid w:val="00586261"/>
    <w:rsid w:val="0058668B"/>
    <w:rsid w:val="005869E6"/>
    <w:rsid w:val="0058717E"/>
    <w:rsid w:val="005905BC"/>
    <w:rsid w:val="0059063E"/>
    <w:rsid w:val="005907F7"/>
    <w:rsid w:val="00590982"/>
    <w:rsid w:val="00590CA4"/>
    <w:rsid w:val="005910FE"/>
    <w:rsid w:val="0059143F"/>
    <w:rsid w:val="00591579"/>
    <w:rsid w:val="005916B5"/>
    <w:rsid w:val="00591971"/>
    <w:rsid w:val="00591A48"/>
    <w:rsid w:val="00591E19"/>
    <w:rsid w:val="005932C3"/>
    <w:rsid w:val="005942CA"/>
    <w:rsid w:val="00594777"/>
    <w:rsid w:val="00594AB0"/>
    <w:rsid w:val="00594F8B"/>
    <w:rsid w:val="00596099"/>
    <w:rsid w:val="00596AF4"/>
    <w:rsid w:val="005976C0"/>
    <w:rsid w:val="005A0CB0"/>
    <w:rsid w:val="005A0E8A"/>
    <w:rsid w:val="005A1F02"/>
    <w:rsid w:val="005A33F2"/>
    <w:rsid w:val="005A4A0A"/>
    <w:rsid w:val="005A5194"/>
    <w:rsid w:val="005A5CB4"/>
    <w:rsid w:val="005A5DB4"/>
    <w:rsid w:val="005A5ECF"/>
    <w:rsid w:val="005A6D28"/>
    <w:rsid w:val="005A77D0"/>
    <w:rsid w:val="005A7E15"/>
    <w:rsid w:val="005B036F"/>
    <w:rsid w:val="005B0D8C"/>
    <w:rsid w:val="005B1526"/>
    <w:rsid w:val="005B186E"/>
    <w:rsid w:val="005B34FD"/>
    <w:rsid w:val="005B3517"/>
    <w:rsid w:val="005B369F"/>
    <w:rsid w:val="005B376C"/>
    <w:rsid w:val="005B3DF8"/>
    <w:rsid w:val="005B4080"/>
    <w:rsid w:val="005B4218"/>
    <w:rsid w:val="005B590E"/>
    <w:rsid w:val="005B5B49"/>
    <w:rsid w:val="005B5D7C"/>
    <w:rsid w:val="005B63B5"/>
    <w:rsid w:val="005B7025"/>
    <w:rsid w:val="005B7C7A"/>
    <w:rsid w:val="005C00F9"/>
    <w:rsid w:val="005C0A46"/>
    <w:rsid w:val="005C0A53"/>
    <w:rsid w:val="005C0E58"/>
    <w:rsid w:val="005C14D6"/>
    <w:rsid w:val="005C1E53"/>
    <w:rsid w:val="005C20BF"/>
    <w:rsid w:val="005C20FC"/>
    <w:rsid w:val="005C3ABA"/>
    <w:rsid w:val="005C3B1E"/>
    <w:rsid w:val="005C4475"/>
    <w:rsid w:val="005C4E3E"/>
    <w:rsid w:val="005C4EF8"/>
    <w:rsid w:val="005C51B7"/>
    <w:rsid w:val="005C6E08"/>
    <w:rsid w:val="005C6F90"/>
    <w:rsid w:val="005C732E"/>
    <w:rsid w:val="005C7E7F"/>
    <w:rsid w:val="005C7E8F"/>
    <w:rsid w:val="005D00D2"/>
    <w:rsid w:val="005D0DC8"/>
    <w:rsid w:val="005D12CC"/>
    <w:rsid w:val="005D1E0A"/>
    <w:rsid w:val="005D27B4"/>
    <w:rsid w:val="005D2843"/>
    <w:rsid w:val="005D2BD7"/>
    <w:rsid w:val="005D2FD8"/>
    <w:rsid w:val="005D3407"/>
    <w:rsid w:val="005D37B4"/>
    <w:rsid w:val="005D4AC7"/>
    <w:rsid w:val="005D524F"/>
    <w:rsid w:val="005D5351"/>
    <w:rsid w:val="005D539B"/>
    <w:rsid w:val="005D6096"/>
    <w:rsid w:val="005D6269"/>
    <w:rsid w:val="005D71A2"/>
    <w:rsid w:val="005D766B"/>
    <w:rsid w:val="005E13F9"/>
    <w:rsid w:val="005E2881"/>
    <w:rsid w:val="005E2F44"/>
    <w:rsid w:val="005E32D6"/>
    <w:rsid w:val="005E38F9"/>
    <w:rsid w:val="005E49F4"/>
    <w:rsid w:val="005E50DE"/>
    <w:rsid w:val="005E5B48"/>
    <w:rsid w:val="005E68D5"/>
    <w:rsid w:val="005E6E2A"/>
    <w:rsid w:val="005E7645"/>
    <w:rsid w:val="005E7A3A"/>
    <w:rsid w:val="005E7B5B"/>
    <w:rsid w:val="005E7C79"/>
    <w:rsid w:val="005E7EC3"/>
    <w:rsid w:val="005F0FF2"/>
    <w:rsid w:val="005F113E"/>
    <w:rsid w:val="005F136F"/>
    <w:rsid w:val="005F14A2"/>
    <w:rsid w:val="005F1DA2"/>
    <w:rsid w:val="005F251D"/>
    <w:rsid w:val="005F2B31"/>
    <w:rsid w:val="005F2FA0"/>
    <w:rsid w:val="005F378A"/>
    <w:rsid w:val="005F385A"/>
    <w:rsid w:val="005F3F53"/>
    <w:rsid w:val="005F4147"/>
    <w:rsid w:val="005F4FC2"/>
    <w:rsid w:val="005F51DB"/>
    <w:rsid w:val="005F665B"/>
    <w:rsid w:val="005F6DC5"/>
    <w:rsid w:val="005F76B1"/>
    <w:rsid w:val="005F7B99"/>
    <w:rsid w:val="005F7DB7"/>
    <w:rsid w:val="006002C7"/>
    <w:rsid w:val="00600D21"/>
    <w:rsid w:val="00601078"/>
    <w:rsid w:val="0060170F"/>
    <w:rsid w:val="00602576"/>
    <w:rsid w:val="00603144"/>
    <w:rsid w:val="0060379D"/>
    <w:rsid w:val="006038A1"/>
    <w:rsid w:val="00603998"/>
    <w:rsid w:val="00603A31"/>
    <w:rsid w:val="00603BFF"/>
    <w:rsid w:val="006048F2"/>
    <w:rsid w:val="00604F6D"/>
    <w:rsid w:val="00605250"/>
    <w:rsid w:val="00605EAD"/>
    <w:rsid w:val="006061D3"/>
    <w:rsid w:val="006064D2"/>
    <w:rsid w:val="00606750"/>
    <w:rsid w:val="00606C1F"/>
    <w:rsid w:val="00607763"/>
    <w:rsid w:val="0060791F"/>
    <w:rsid w:val="00607C46"/>
    <w:rsid w:val="0061023A"/>
    <w:rsid w:val="00610662"/>
    <w:rsid w:val="00611842"/>
    <w:rsid w:val="00611998"/>
    <w:rsid w:val="006121BE"/>
    <w:rsid w:val="00612545"/>
    <w:rsid w:val="00612B3E"/>
    <w:rsid w:val="0061376F"/>
    <w:rsid w:val="00613C85"/>
    <w:rsid w:val="00614786"/>
    <w:rsid w:val="00614FB3"/>
    <w:rsid w:val="00615857"/>
    <w:rsid w:val="00615858"/>
    <w:rsid w:val="00615BE1"/>
    <w:rsid w:val="006166BB"/>
    <w:rsid w:val="00616ED7"/>
    <w:rsid w:val="00616F31"/>
    <w:rsid w:val="00616FD2"/>
    <w:rsid w:val="00617052"/>
    <w:rsid w:val="00617F55"/>
    <w:rsid w:val="00620F3F"/>
    <w:rsid w:val="0062146F"/>
    <w:rsid w:val="00621709"/>
    <w:rsid w:val="00621D3C"/>
    <w:rsid w:val="0062243C"/>
    <w:rsid w:val="00622566"/>
    <w:rsid w:val="006229E9"/>
    <w:rsid w:val="00622CC7"/>
    <w:rsid w:val="0062333B"/>
    <w:rsid w:val="00623909"/>
    <w:rsid w:val="00624588"/>
    <w:rsid w:val="00625EE3"/>
    <w:rsid w:val="00627894"/>
    <w:rsid w:val="006305CA"/>
    <w:rsid w:val="00631DDF"/>
    <w:rsid w:val="00632904"/>
    <w:rsid w:val="0063367C"/>
    <w:rsid w:val="006340FB"/>
    <w:rsid w:val="0063469B"/>
    <w:rsid w:val="00634CC0"/>
    <w:rsid w:val="00635F0C"/>
    <w:rsid w:val="006369E2"/>
    <w:rsid w:val="00636AFE"/>
    <w:rsid w:val="006373C9"/>
    <w:rsid w:val="006379B0"/>
    <w:rsid w:val="00637B27"/>
    <w:rsid w:val="00637C6C"/>
    <w:rsid w:val="00640407"/>
    <w:rsid w:val="006404F3"/>
    <w:rsid w:val="00640DC0"/>
    <w:rsid w:val="0064172B"/>
    <w:rsid w:val="00641EAB"/>
    <w:rsid w:val="0064217B"/>
    <w:rsid w:val="006425BD"/>
    <w:rsid w:val="00642C61"/>
    <w:rsid w:val="00642EEE"/>
    <w:rsid w:val="006438C4"/>
    <w:rsid w:val="00643D83"/>
    <w:rsid w:val="0064408B"/>
    <w:rsid w:val="006448C6"/>
    <w:rsid w:val="00644A44"/>
    <w:rsid w:val="00644E78"/>
    <w:rsid w:val="00646E99"/>
    <w:rsid w:val="00646E9E"/>
    <w:rsid w:val="00646E9F"/>
    <w:rsid w:val="00647B52"/>
    <w:rsid w:val="00650E8C"/>
    <w:rsid w:val="00650FF3"/>
    <w:rsid w:val="0065120F"/>
    <w:rsid w:val="00651216"/>
    <w:rsid w:val="00651EE9"/>
    <w:rsid w:val="00651F74"/>
    <w:rsid w:val="0065241A"/>
    <w:rsid w:val="0065324D"/>
    <w:rsid w:val="00653F30"/>
    <w:rsid w:val="00656D2A"/>
    <w:rsid w:val="0065751D"/>
    <w:rsid w:val="0065782A"/>
    <w:rsid w:val="00657D8B"/>
    <w:rsid w:val="00657DA4"/>
    <w:rsid w:val="00660004"/>
    <w:rsid w:val="00660906"/>
    <w:rsid w:val="00660B8C"/>
    <w:rsid w:val="006616E9"/>
    <w:rsid w:val="00661E96"/>
    <w:rsid w:val="00662001"/>
    <w:rsid w:val="006620B9"/>
    <w:rsid w:val="006628CA"/>
    <w:rsid w:val="006638EB"/>
    <w:rsid w:val="00663E0A"/>
    <w:rsid w:val="00663F27"/>
    <w:rsid w:val="006648C8"/>
    <w:rsid w:val="00664976"/>
    <w:rsid w:val="00665563"/>
    <w:rsid w:val="00665A26"/>
    <w:rsid w:val="0066675A"/>
    <w:rsid w:val="006667E7"/>
    <w:rsid w:val="00666885"/>
    <w:rsid w:val="006673CB"/>
    <w:rsid w:val="006677E8"/>
    <w:rsid w:val="006725DD"/>
    <w:rsid w:val="006735A2"/>
    <w:rsid w:val="00673A63"/>
    <w:rsid w:val="00673DFB"/>
    <w:rsid w:val="00674917"/>
    <w:rsid w:val="00674EFD"/>
    <w:rsid w:val="0067653A"/>
    <w:rsid w:val="00676800"/>
    <w:rsid w:val="00676E71"/>
    <w:rsid w:val="00677994"/>
    <w:rsid w:val="00681A33"/>
    <w:rsid w:val="00682062"/>
    <w:rsid w:val="006824F3"/>
    <w:rsid w:val="00682509"/>
    <w:rsid w:val="0068297E"/>
    <w:rsid w:val="00683030"/>
    <w:rsid w:val="006837B1"/>
    <w:rsid w:val="00684CC6"/>
    <w:rsid w:val="00684F21"/>
    <w:rsid w:val="00685069"/>
    <w:rsid w:val="00685631"/>
    <w:rsid w:val="006862DD"/>
    <w:rsid w:val="00686524"/>
    <w:rsid w:val="00686A50"/>
    <w:rsid w:val="00686AA2"/>
    <w:rsid w:val="006871FD"/>
    <w:rsid w:val="00687C9D"/>
    <w:rsid w:val="006907CE"/>
    <w:rsid w:val="00690929"/>
    <w:rsid w:val="00690F4A"/>
    <w:rsid w:val="00690F90"/>
    <w:rsid w:val="006912A0"/>
    <w:rsid w:val="00692A05"/>
    <w:rsid w:val="00692C1D"/>
    <w:rsid w:val="00692FD7"/>
    <w:rsid w:val="0069354A"/>
    <w:rsid w:val="00693E4F"/>
    <w:rsid w:val="00695E15"/>
    <w:rsid w:val="00696593"/>
    <w:rsid w:val="00697C6E"/>
    <w:rsid w:val="006A0120"/>
    <w:rsid w:val="006A0AB0"/>
    <w:rsid w:val="006A0EAA"/>
    <w:rsid w:val="006A117E"/>
    <w:rsid w:val="006A156C"/>
    <w:rsid w:val="006A1C02"/>
    <w:rsid w:val="006A2AA7"/>
    <w:rsid w:val="006A2E58"/>
    <w:rsid w:val="006A3653"/>
    <w:rsid w:val="006A3ACC"/>
    <w:rsid w:val="006A4081"/>
    <w:rsid w:val="006A4B54"/>
    <w:rsid w:val="006A4BBC"/>
    <w:rsid w:val="006A4C0E"/>
    <w:rsid w:val="006A4D1F"/>
    <w:rsid w:val="006A4D34"/>
    <w:rsid w:val="006A55FD"/>
    <w:rsid w:val="006A5922"/>
    <w:rsid w:val="006A5F91"/>
    <w:rsid w:val="006A6964"/>
    <w:rsid w:val="006A6B98"/>
    <w:rsid w:val="006A74F8"/>
    <w:rsid w:val="006A7C82"/>
    <w:rsid w:val="006A7F98"/>
    <w:rsid w:val="006B05FF"/>
    <w:rsid w:val="006B15AE"/>
    <w:rsid w:val="006B3D82"/>
    <w:rsid w:val="006B3F27"/>
    <w:rsid w:val="006B46D8"/>
    <w:rsid w:val="006B5D14"/>
    <w:rsid w:val="006B60A4"/>
    <w:rsid w:val="006B6C02"/>
    <w:rsid w:val="006B732A"/>
    <w:rsid w:val="006B738C"/>
    <w:rsid w:val="006B775F"/>
    <w:rsid w:val="006B7EB9"/>
    <w:rsid w:val="006C028D"/>
    <w:rsid w:val="006C0517"/>
    <w:rsid w:val="006C070B"/>
    <w:rsid w:val="006C07BB"/>
    <w:rsid w:val="006C0924"/>
    <w:rsid w:val="006C0B91"/>
    <w:rsid w:val="006C2BA6"/>
    <w:rsid w:val="006C2C65"/>
    <w:rsid w:val="006C2CA7"/>
    <w:rsid w:val="006C2F0E"/>
    <w:rsid w:val="006C50D6"/>
    <w:rsid w:val="006C621A"/>
    <w:rsid w:val="006C66E5"/>
    <w:rsid w:val="006C714B"/>
    <w:rsid w:val="006C71B3"/>
    <w:rsid w:val="006C72DE"/>
    <w:rsid w:val="006C7596"/>
    <w:rsid w:val="006D0711"/>
    <w:rsid w:val="006D0E68"/>
    <w:rsid w:val="006D1427"/>
    <w:rsid w:val="006D17CC"/>
    <w:rsid w:val="006D2C10"/>
    <w:rsid w:val="006D3D35"/>
    <w:rsid w:val="006D46B8"/>
    <w:rsid w:val="006D4B3C"/>
    <w:rsid w:val="006D570B"/>
    <w:rsid w:val="006D5939"/>
    <w:rsid w:val="006D59AC"/>
    <w:rsid w:val="006D613F"/>
    <w:rsid w:val="006D6288"/>
    <w:rsid w:val="006D658F"/>
    <w:rsid w:val="006D6802"/>
    <w:rsid w:val="006D6B27"/>
    <w:rsid w:val="006D7C41"/>
    <w:rsid w:val="006E0C41"/>
    <w:rsid w:val="006E112D"/>
    <w:rsid w:val="006E1350"/>
    <w:rsid w:val="006E1603"/>
    <w:rsid w:val="006E19A4"/>
    <w:rsid w:val="006E1B51"/>
    <w:rsid w:val="006E2499"/>
    <w:rsid w:val="006E2F87"/>
    <w:rsid w:val="006E37C7"/>
    <w:rsid w:val="006E3EB7"/>
    <w:rsid w:val="006E3FF0"/>
    <w:rsid w:val="006E4575"/>
    <w:rsid w:val="006E5539"/>
    <w:rsid w:val="006E5A1E"/>
    <w:rsid w:val="006E5C3E"/>
    <w:rsid w:val="006E709A"/>
    <w:rsid w:val="006E7449"/>
    <w:rsid w:val="006E7AB8"/>
    <w:rsid w:val="006E7C73"/>
    <w:rsid w:val="006E7E84"/>
    <w:rsid w:val="006F11F9"/>
    <w:rsid w:val="006F1632"/>
    <w:rsid w:val="006F1A88"/>
    <w:rsid w:val="006F1D38"/>
    <w:rsid w:val="006F27F3"/>
    <w:rsid w:val="006F2E89"/>
    <w:rsid w:val="006F38A3"/>
    <w:rsid w:val="006F44B7"/>
    <w:rsid w:val="006F4CD0"/>
    <w:rsid w:val="006F4EF2"/>
    <w:rsid w:val="006F522C"/>
    <w:rsid w:val="006F558B"/>
    <w:rsid w:val="006F55B5"/>
    <w:rsid w:val="006F59A7"/>
    <w:rsid w:val="006F6377"/>
    <w:rsid w:val="006F67C1"/>
    <w:rsid w:val="006F7043"/>
    <w:rsid w:val="006F77F2"/>
    <w:rsid w:val="006F7A79"/>
    <w:rsid w:val="00700916"/>
    <w:rsid w:val="007009D4"/>
    <w:rsid w:val="00700E66"/>
    <w:rsid w:val="0070148E"/>
    <w:rsid w:val="00702176"/>
    <w:rsid w:val="007024AB"/>
    <w:rsid w:val="0070313D"/>
    <w:rsid w:val="0070393C"/>
    <w:rsid w:val="00704030"/>
    <w:rsid w:val="00704103"/>
    <w:rsid w:val="007042CD"/>
    <w:rsid w:val="0070488C"/>
    <w:rsid w:val="00704E9C"/>
    <w:rsid w:val="00705DC2"/>
    <w:rsid w:val="007065E7"/>
    <w:rsid w:val="0070667C"/>
    <w:rsid w:val="00706C83"/>
    <w:rsid w:val="007073C8"/>
    <w:rsid w:val="00707B3C"/>
    <w:rsid w:val="00710B25"/>
    <w:rsid w:val="00711066"/>
    <w:rsid w:val="0071263C"/>
    <w:rsid w:val="007128A6"/>
    <w:rsid w:val="00712A65"/>
    <w:rsid w:val="00712E9D"/>
    <w:rsid w:val="00712FF9"/>
    <w:rsid w:val="00713C8E"/>
    <w:rsid w:val="00715229"/>
    <w:rsid w:val="0071522E"/>
    <w:rsid w:val="00716698"/>
    <w:rsid w:val="007168BF"/>
    <w:rsid w:val="007171BC"/>
    <w:rsid w:val="007175DC"/>
    <w:rsid w:val="00720029"/>
    <w:rsid w:val="00720207"/>
    <w:rsid w:val="007202C3"/>
    <w:rsid w:val="00720951"/>
    <w:rsid w:val="00720C24"/>
    <w:rsid w:val="007212FF"/>
    <w:rsid w:val="00722B71"/>
    <w:rsid w:val="00723104"/>
    <w:rsid w:val="00724D42"/>
    <w:rsid w:val="00725977"/>
    <w:rsid w:val="00725A85"/>
    <w:rsid w:val="00725E95"/>
    <w:rsid w:val="0072616F"/>
    <w:rsid w:val="0072654E"/>
    <w:rsid w:val="00726D42"/>
    <w:rsid w:val="00727089"/>
    <w:rsid w:val="0073005C"/>
    <w:rsid w:val="007302B6"/>
    <w:rsid w:val="00730406"/>
    <w:rsid w:val="00730BFA"/>
    <w:rsid w:val="00730EE2"/>
    <w:rsid w:val="0073158A"/>
    <w:rsid w:val="00731785"/>
    <w:rsid w:val="007319BA"/>
    <w:rsid w:val="00731F83"/>
    <w:rsid w:val="0073203B"/>
    <w:rsid w:val="007326DF"/>
    <w:rsid w:val="00732BC7"/>
    <w:rsid w:val="00732D4E"/>
    <w:rsid w:val="00732E04"/>
    <w:rsid w:val="00733F83"/>
    <w:rsid w:val="00733FB2"/>
    <w:rsid w:val="00734110"/>
    <w:rsid w:val="0073542F"/>
    <w:rsid w:val="007355BB"/>
    <w:rsid w:val="00735FA3"/>
    <w:rsid w:val="007366C8"/>
    <w:rsid w:val="0073787B"/>
    <w:rsid w:val="0074035B"/>
    <w:rsid w:val="007406E3"/>
    <w:rsid w:val="00740869"/>
    <w:rsid w:val="00740D27"/>
    <w:rsid w:val="00741234"/>
    <w:rsid w:val="00741457"/>
    <w:rsid w:val="00742B2A"/>
    <w:rsid w:val="00742B52"/>
    <w:rsid w:val="00742E2A"/>
    <w:rsid w:val="00742F6B"/>
    <w:rsid w:val="00743DFD"/>
    <w:rsid w:val="0074469B"/>
    <w:rsid w:val="007453B7"/>
    <w:rsid w:val="0074567C"/>
    <w:rsid w:val="00745C08"/>
    <w:rsid w:val="0074682F"/>
    <w:rsid w:val="00746F7B"/>
    <w:rsid w:val="00747E36"/>
    <w:rsid w:val="007500A2"/>
    <w:rsid w:val="007500F5"/>
    <w:rsid w:val="00752B9C"/>
    <w:rsid w:val="00753935"/>
    <w:rsid w:val="00753D29"/>
    <w:rsid w:val="007549BD"/>
    <w:rsid w:val="007554C8"/>
    <w:rsid w:val="00755755"/>
    <w:rsid w:val="00755888"/>
    <w:rsid w:val="0075595A"/>
    <w:rsid w:val="00755BC8"/>
    <w:rsid w:val="00756019"/>
    <w:rsid w:val="00757AC8"/>
    <w:rsid w:val="00760FAD"/>
    <w:rsid w:val="00761112"/>
    <w:rsid w:val="00761562"/>
    <w:rsid w:val="007615C3"/>
    <w:rsid w:val="00761EFA"/>
    <w:rsid w:val="00762A65"/>
    <w:rsid w:val="0076410A"/>
    <w:rsid w:val="00764359"/>
    <w:rsid w:val="007645EA"/>
    <w:rsid w:val="00765006"/>
    <w:rsid w:val="00765AC6"/>
    <w:rsid w:val="00765C6A"/>
    <w:rsid w:val="0076628A"/>
    <w:rsid w:val="00766295"/>
    <w:rsid w:val="00766554"/>
    <w:rsid w:val="00767725"/>
    <w:rsid w:val="007678CC"/>
    <w:rsid w:val="00767C77"/>
    <w:rsid w:val="007711B3"/>
    <w:rsid w:val="00771350"/>
    <w:rsid w:val="00771807"/>
    <w:rsid w:val="00771C07"/>
    <w:rsid w:val="007721C1"/>
    <w:rsid w:val="00772A10"/>
    <w:rsid w:val="00773551"/>
    <w:rsid w:val="00774AB4"/>
    <w:rsid w:val="00774F72"/>
    <w:rsid w:val="00775991"/>
    <w:rsid w:val="00775B9A"/>
    <w:rsid w:val="007761AD"/>
    <w:rsid w:val="0077632D"/>
    <w:rsid w:val="00776376"/>
    <w:rsid w:val="00776C78"/>
    <w:rsid w:val="00776E7D"/>
    <w:rsid w:val="00777CE7"/>
    <w:rsid w:val="00777F19"/>
    <w:rsid w:val="00780E73"/>
    <w:rsid w:val="007816D1"/>
    <w:rsid w:val="00781760"/>
    <w:rsid w:val="00781CDB"/>
    <w:rsid w:val="00781D30"/>
    <w:rsid w:val="00781EC2"/>
    <w:rsid w:val="00782487"/>
    <w:rsid w:val="0078298C"/>
    <w:rsid w:val="00782E94"/>
    <w:rsid w:val="007833CE"/>
    <w:rsid w:val="007834D3"/>
    <w:rsid w:val="00784F65"/>
    <w:rsid w:val="00785556"/>
    <w:rsid w:val="0078562C"/>
    <w:rsid w:val="00785EAC"/>
    <w:rsid w:val="00786934"/>
    <w:rsid w:val="00786B03"/>
    <w:rsid w:val="00787B74"/>
    <w:rsid w:val="00787F87"/>
    <w:rsid w:val="00791783"/>
    <w:rsid w:val="00791D84"/>
    <w:rsid w:val="007922DF"/>
    <w:rsid w:val="00792308"/>
    <w:rsid w:val="00792B0A"/>
    <w:rsid w:val="00792EE0"/>
    <w:rsid w:val="00793176"/>
    <w:rsid w:val="00793EB9"/>
    <w:rsid w:val="00795434"/>
    <w:rsid w:val="0079659F"/>
    <w:rsid w:val="00796EBC"/>
    <w:rsid w:val="007A1B18"/>
    <w:rsid w:val="007A2015"/>
    <w:rsid w:val="007A2174"/>
    <w:rsid w:val="007A22DD"/>
    <w:rsid w:val="007A2A1E"/>
    <w:rsid w:val="007A34A7"/>
    <w:rsid w:val="007A3A96"/>
    <w:rsid w:val="007A455F"/>
    <w:rsid w:val="007A6450"/>
    <w:rsid w:val="007A6BF6"/>
    <w:rsid w:val="007A6EC1"/>
    <w:rsid w:val="007A740B"/>
    <w:rsid w:val="007A7EBF"/>
    <w:rsid w:val="007A7F29"/>
    <w:rsid w:val="007B01B0"/>
    <w:rsid w:val="007B0CF3"/>
    <w:rsid w:val="007B0DFB"/>
    <w:rsid w:val="007B1099"/>
    <w:rsid w:val="007B1D06"/>
    <w:rsid w:val="007B264B"/>
    <w:rsid w:val="007B2896"/>
    <w:rsid w:val="007B2B79"/>
    <w:rsid w:val="007B2DB4"/>
    <w:rsid w:val="007B3BA8"/>
    <w:rsid w:val="007B5CB0"/>
    <w:rsid w:val="007B69BB"/>
    <w:rsid w:val="007B711E"/>
    <w:rsid w:val="007B7796"/>
    <w:rsid w:val="007B7AF4"/>
    <w:rsid w:val="007C0414"/>
    <w:rsid w:val="007C129C"/>
    <w:rsid w:val="007C1F21"/>
    <w:rsid w:val="007C1FBF"/>
    <w:rsid w:val="007C2407"/>
    <w:rsid w:val="007C2539"/>
    <w:rsid w:val="007C2665"/>
    <w:rsid w:val="007C2F5A"/>
    <w:rsid w:val="007C33DE"/>
    <w:rsid w:val="007C4B90"/>
    <w:rsid w:val="007C4E97"/>
    <w:rsid w:val="007C5424"/>
    <w:rsid w:val="007C5A8F"/>
    <w:rsid w:val="007C60E5"/>
    <w:rsid w:val="007C65F7"/>
    <w:rsid w:val="007C69BE"/>
    <w:rsid w:val="007C6C56"/>
    <w:rsid w:val="007C70B7"/>
    <w:rsid w:val="007D0384"/>
    <w:rsid w:val="007D0AA1"/>
    <w:rsid w:val="007D0F2D"/>
    <w:rsid w:val="007D21CB"/>
    <w:rsid w:val="007D234F"/>
    <w:rsid w:val="007D2D27"/>
    <w:rsid w:val="007D2D40"/>
    <w:rsid w:val="007D2F80"/>
    <w:rsid w:val="007D32DD"/>
    <w:rsid w:val="007D468A"/>
    <w:rsid w:val="007D5676"/>
    <w:rsid w:val="007D5B7A"/>
    <w:rsid w:val="007D5BF2"/>
    <w:rsid w:val="007D5C69"/>
    <w:rsid w:val="007D60E0"/>
    <w:rsid w:val="007D63EF"/>
    <w:rsid w:val="007D78A7"/>
    <w:rsid w:val="007D7A43"/>
    <w:rsid w:val="007D7A4A"/>
    <w:rsid w:val="007D7BA2"/>
    <w:rsid w:val="007D7DDA"/>
    <w:rsid w:val="007E009E"/>
    <w:rsid w:val="007E135C"/>
    <w:rsid w:val="007E167D"/>
    <w:rsid w:val="007E16C9"/>
    <w:rsid w:val="007E1A53"/>
    <w:rsid w:val="007E1B9D"/>
    <w:rsid w:val="007E1C20"/>
    <w:rsid w:val="007E2196"/>
    <w:rsid w:val="007E27E1"/>
    <w:rsid w:val="007E2EEA"/>
    <w:rsid w:val="007E2FC9"/>
    <w:rsid w:val="007E32A5"/>
    <w:rsid w:val="007E3527"/>
    <w:rsid w:val="007E3AFD"/>
    <w:rsid w:val="007E44F6"/>
    <w:rsid w:val="007E4D9C"/>
    <w:rsid w:val="007E59CB"/>
    <w:rsid w:val="007E640F"/>
    <w:rsid w:val="007E6F89"/>
    <w:rsid w:val="007E7271"/>
    <w:rsid w:val="007E7B52"/>
    <w:rsid w:val="007F06F9"/>
    <w:rsid w:val="007F0A1F"/>
    <w:rsid w:val="007F0B9E"/>
    <w:rsid w:val="007F0CA0"/>
    <w:rsid w:val="007F119B"/>
    <w:rsid w:val="007F1F85"/>
    <w:rsid w:val="007F267D"/>
    <w:rsid w:val="007F26CD"/>
    <w:rsid w:val="007F2CED"/>
    <w:rsid w:val="007F3528"/>
    <w:rsid w:val="007F38D6"/>
    <w:rsid w:val="007F3CCA"/>
    <w:rsid w:val="007F4669"/>
    <w:rsid w:val="007F4FE3"/>
    <w:rsid w:val="007F7656"/>
    <w:rsid w:val="007F76AE"/>
    <w:rsid w:val="0080015E"/>
    <w:rsid w:val="00801A7F"/>
    <w:rsid w:val="00801C34"/>
    <w:rsid w:val="00802144"/>
    <w:rsid w:val="008022E0"/>
    <w:rsid w:val="008022FF"/>
    <w:rsid w:val="008029D1"/>
    <w:rsid w:val="00802DAB"/>
    <w:rsid w:val="008032F0"/>
    <w:rsid w:val="00803E3E"/>
    <w:rsid w:val="00804413"/>
    <w:rsid w:val="00805122"/>
    <w:rsid w:val="008068AD"/>
    <w:rsid w:val="0080693B"/>
    <w:rsid w:val="00806F77"/>
    <w:rsid w:val="00807B1C"/>
    <w:rsid w:val="00810222"/>
    <w:rsid w:val="0081160D"/>
    <w:rsid w:val="00811A9E"/>
    <w:rsid w:val="00812CD1"/>
    <w:rsid w:val="00812FA1"/>
    <w:rsid w:val="00813AFB"/>
    <w:rsid w:val="0081472D"/>
    <w:rsid w:val="00814962"/>
    <w:rsid w:val="008149B2"/>
    <w:rsid w:val="0081545B"/>
    <w:rsid w:val="00815BC6"/>
    <w:rsid w:val="0081663F"/>
    <w:rsid w:val="00817118"/>
    <w:rsid w:val="00817150"/>
    <w:rsid w:val="00817290"/>
    <w:rsid w:val="00817C43"/>
    <w:rsid w:val="00817C71"/>
    <w:rsid w:val="00817CD6"/>
    <w:rsid w:val="0082177C"/>
    <w:rsid w:val="0082213B"/>
    <w:rsid w:val="00822285"/>
    <w:rsid w:val="00823C5C"/>
    <w:rsid w:val="00823E2C"/>
    <w:rsid w:val="0082411B"/>
    <w:rsid w:val="00825A67"/>
    <w:rsid w:val="00825A83"/>
    <w:rsid w:val="00825ECB"/>
    <w:rsid w:val="00826C8D"/>
    <w:rsid w:val="00826F9B"/>
    <w:rsid w:val="0082715B"/>
    <w:rsid w:val="00827599"/>
    <w:rsid w:val="008277E9"/>
    <w:rsid w:val="00827BFB"/>
    <w:rsid w:val="00827CC8"/>
    <w:rsid w:val="00827FC6"/>
    <w:rsid w:val="00830A25"/>
    <w:rsid w:val="00831603"/>
    <w:rsid w:val="00831AF2"/>
    <w:rsid w:val="00831DC2"/>
    <w:rsid w:val="00831F00"/>
    <w:rsid w:val="0083218F"/>
    <w:rsid w:val="00832564"/>
    <w:rsid w:val="00832A01"/>
    <w:rsid w:val="0083301C"/>
    <w:rsid w:val="00835A75"/>
    <w:rsid w:val="00835C35"/>
    <w:rsid w:val="00835F9B"/>
    <w:rsid w:val="00835FD4"/>
    <w:rsid w:val="00836449"/>
    <w:rsid w:val="00836B0F"/>
    <w:rsid w:val="008373C3"/>
    <w:rsid w:val="00837499"/>
    <w:rsid w:val="00837651"/>
    <w:rsid w:val="0084014B"/>
    <w:rsid w:val="00840639"/>
    <w:rsid w:val="008412C6"/>
    <w:rsid w:val="008437BA"/>
    <w:rsid w:val="00843845"/>
    <w:rsid w:val="00843B64"/>
    <w:rsid w:val="00843EB7"/>
    <w:rsid w:val="00843EE7"/>
    <w:rsid w:val="00844AFE"/>
    <w:rsid w:val="00844BA0"/>
    <w:rsid w:val="00844CDC"/>
    <w:rsid w:val="008452B2"/>
    <w:rsid w:val="00845384"/>
    <w:rsid w:val="008454BB"/>
    <w:rsid w:val="00845B40"/>
    <w:rsid w:val="00845C8C"/>
    <w:rsid w:val="008460E6"/>
    <w:rsid w:val="0084659B"/>
    <w:rsid w:val="0084677F"/>
    <w:rsid w:val="00846B4B"/>
    <w:rsid w:val="00846C1D"/>
    <w:rsid w:val="00846E58"/>
    <w:rsid w:val="008474C1"/>
    <w:rsid w:val="00847997"/>
    <w:rsid w:val="00847C7F"/>
    <w:rsid w:val="00850342"/>
    <w:rsid w:val="0085056D"/>
    <w:rsid w:val="008512D8"/>
    <w:rsid w:val="00852779"/>
    <w:rsid w:val="00852E23"/>
    <w:rsid w:val="00852FF1"/>
    <w:rsid w:val="00853234"/>
    <w:rsid w:val="00853441"/>
    <w:rsid w:val="00853743"/>
    <w:rsid w:val="00854199"/>
    <w:rsid w:val="00854B30"/>
    <w:rsid w:val="00854EE1"/>
    <w:rsid w:val="008567CF"/>
    <w:rsid w:val="00856980"/>
    <w:rsid w:val="008571AD"/>
    <w:rsid w:val="008577D4"/>
    <w:rsid w:val="0085781E"/>
    <w:rsid w:val="008579D1"/>
    <w:rsid w:val="00857C56"/>
    <w:rsid w:val="00860945"/>
    <w:rsid w:val="00860B99"/>
    <w:rsid w:val="00860BB8"/>
    <w:rsid w:val="00860CCB"/>
    <w:rsid w:val="00861020"/>
    <w:rsid w:val="008612B9"/>
    <w:rsid w:val="00862009"/>
    <w:rsid w:val="008622FA"/>
    <w:rsid w:val="00863A7D"/>
    <w:rsid w:val="0086444E"/>
    <w:rsid w:val="0086528C"/>
    <w:rsid w:val="00866323"/>
    <w:rsid w:val="0086680D"/>
    <w:rsid w:val="00866829"/>
    <w:rsid w:val="00866992"/>
    <w:rsid w:val="00866DD1"/>
    <w:rsid w:val="00867383"/>
    <w:rsid w:val="008673D9"/>
    <w:rsid w:val="0086766F"/>
    <w:rsid w:val="0086771C"/>
    <w:rsid w:val="00867863"/>
    <w:rsid w:val="008700EE"/>
    <w:rsid w:val="0087017A"/>
    <w:rsid w:val="008710F3"/>
    <w:rsid w:val="0087265B"/>
    <w:rsid w:val="00873B77"/>
    <w:rsid w:val="00873B93"/>
    <w:rsid w:val="008742A8"/>
    <w:rsid w:val="00874506"/>
    <w:rsid w:val="0087495E"/>
    <w:rsid w:val="00874C5D"/>
    <w:rsid w:val="00874D0E"/>
    <w:rsid w:val="00875684"/>
    <w:rsid w:val="0087590E"/>
    <w:rsid w:val="00875ABA"/>
    <w:rsid w:val="00876236"/>
    <w:rsid w:val="008803AC"/>
    <w:rsid w:val="00880813"/>
    <w:rsid w:val="00880BAC"/>
    <w:rsid w:val="00880D21"/>
    <w:rsid w:val="00880ED3"/>
    <w:rsid w:val="00882912"/>
    <w:rsid w:val="00882B02"/>
    <w:rsid w:val="00882DC8"/>
    <w:rsid w:val="00882DDA"/>
    <w:rsid w:val="00883387"/>
    <w:rsid w:val="0088407D"/>
    <w:rsid w:val="00884B28"/>
    <w:rsid w:val="00884B5C"/>
    <w:rsid w:val="0088575B"/>
    <w:rsid w:val="00886E92"/>
    <w:rsid w:val="00887200"/>
    <w:rsid w:val="008873E7"/>
    <w:rsid w:val="00887770"/>
    <w:rsid w:val="0089089A"/>
    <w:rsid w:val="00890B55"/>
    <w:rsid w:val="00890E90"/>
    <w:rsid w:val="00891235"/>
    <w:rsid w:val="0089299A"/>
    <w:rsid w:val="00893270"/>
    <w:rsid w:val="00894197"/>
    <w:rsid w:val="00894B67"/>
    <w:rsid w:val="00894EC5"/>
    <w:rsid w:val="00895421"/>
    <w:rsid w:val="008955D1"/>
    <w:rsid w:val="00895DA4"/>
    <w:rsid w:val="00895DB1"/>
    <w:rsid w:val="00896377"/>
    <w:rsid w:val="0089675A"/>
    <w:rsid w:val="00896F41"/>
    <w:rsid w:val="008972A2"/>
    <w:rsid w:val="008A03F3"/>
    <w:rsid w:val="008A04EE"/>
    <w:rsid w:val="008A0AED"/>
    <w:rsid w:val="008A0F1A"/>
    <w:rsid w:val="008A137F"/>
    <w:rsid w:val="008A1459"/>
    <w:rsid w:val="008A1AC8"/>
    <w:rsid w:val="008A21F0"/>
    <w:rsid w:val="008A23B7"/>
    <w:rsid w:val="008A293B"/>
    <w:rsid w:val="008A2FC5"/>
    <w:rsid w:val="008A3374"/>
    <w:rsid w:val="008A38E8"/>
    <w:rsid w:val="008A3F6A"/>
    <w:rsid w:val="008A403D"/>
    <w:rsid w:val="008A41B7"/>
    <w:rsid w:val="008A4573"/>
    <w:rsid w:val="008A5743"/>
    <w:rsid w:val="008A5B45"/>
    <w:rsid w:val="008A5C5D"/>
    <w:rsid w:val="008A603F"/>
    <w:rsid w:val="008A6963"/>
    <w:rsid w:val="008A7000"/>
    <w:rsid w:val="008A772C"/>
    <w:rsid w:val="008B10A5"/>
    <w:rsid w:val="008B16C9"/>
    <w:rsid w:val="008B1BB9"/>
    <w:rsid w:val="008B3624"/>
    <w:rsid w:val="008B38CE"/>
    <w:rsid w:val="008B3BDA"/>
    <w:rsid w:val="008B43AC"/>
    <w:rsid w:val="008B4630"/>
    <w:rsid w:val="008B4BF6"/>
    <w:rsid w:val="008B4E33"/>
    <w:rsid w:val="008B549C"/>
    <w:rsid w:val="008B6676"/>
    <w:rsid w:val="008B6E62"/>
    <w:rsid w:val="008B720F"/>
    <w:rsid w:val="008B7A9F"/>
    <w:rsid w:val="008B7CA3"/>
    <w:rsid w:val="008B7CD7"/>
    <w:rsid w:val="008C0192"/>
    <w:rsid w:val="008C02FC"/>
    <w:rsid w:val="008C09AD"/>
    <w:rsid w:val="008C0ECB"/>
    <w:rsid w:val="008C1EED"/>
    <w:rsid w:val="008C3229"/>
    <w:rsid w:val="008C3312"/>
    <w:rsid w:val="008C347C"/>
    <w:rsid w:val="008C34B2"/>
    <w:rsid w:val="008C3967"/>
    <w:rsid w:val="008C40BD"/>
    <w:rsid w:val="008C41DB"/>
    <w:rsid w:val="008C4A8C"/>
    <w:rsid w:val="008C6024"/>
    <w:rsid w:val="008C6BC1"/>
    <w:rsid w:val="008C7D5A"/>
    <w:rsid w:val="008D0237"/>
    <w:rsid w:val="008D0DFA"/>
    <w:rsid w:val="008D0E04"/>
    <w:rsid w:val="008D0E13"/>
    <w:rsid w:val="008D0E25"/>
    <w:rsid w:val="008D287D"/>
    <w:rsid w:val="008D4188"/>
    <w:rsid w:val="008D4950"/>
    <w:rsid w:val="008D579E"/>
    <w:rsid w:val="008D5C30"/>
    <w:rsid w:val="008D5DDC"/>
    <w:rsid w:val="008D605D"/>
    <w:rsid w:val="008D6CFC"/>
    <w:rsid w:val="008D6F43"/>
    <w:rsid w:val="008D793D"/>
    <w:rsid w:val="008D7E74"/>
    <w:rsid w:val="008E0851"/>
    <w:rsid w:val="008E0D03"/>
    <w:rsid w:val="008E10E5"/>
    <w:rsid w:val="008E1C17"/>
    <w:rsid w:val="008E38F4"/>
    <w:rsid w:val="008E3EB9"/>
    <w:rsid w:val="008E400A"/>
    <w:rsid w:val="008E4D08"/>
    <w:rsid w:val="008E4E32"/>
    <w:rsid w:val="008E5A9F"/>
    <w:rsid w:val="008E7D56"/>
    <w:rsid w:val="008F22FA"/>
    <w:rsid w:val="008F3678"/>
    <w:rsid w:val="008F41F0"/>
    <w:rsid w:val="008F4EF2"/>
    <w:rsid w:val="008F5CF0"/>
    <w:rsid w:val="008F5D3B"/>
    <w:rsid w:val="008F5E79"/>
    <w:rsid w:val="008F6184"/>
    <w:rsid w:val="008F61D7"/>
    <w:rsid w:val="008F748E"/>
    <w:rsid w:val="008F7581"/>
    <w:rsid w:val="009008E7"/>
    <w:rsid w:val="00901182"/>
    <w:rsid w:val="0090158E"/>
    <w:rsid w:val="00901889"/>
    <w:rsid w:val="00901D7F"/>
    <w:rsid w:val="009029E2"/>
    <w:rsid w:val="00902A0F"/>
    <w:rsid w:val="00903289"/>
    <w:rsid w:val="00903D4D"/>
    <w:rsid w:val="00903D88"/>
    <w:rsid w:val="0090549C"/>
    <w:rsid w:val="0090550B"/>
    <w:rsid w:val="00905913"/>
    <w:rsid w:val="00905A86"/>
    <w:rsid w:val="00905B56"/>
    <w:rsid w:val="009061AB"/>
    <w:rsid w:val="00906566"/>
    <w:rsid w:val="00906AB2"/>
    <w:rsid w:val="00907797"/>
    <w:rsid w:val="00910D71"/>
    <w:rsid w:val="009115A6"/>
    <w:rsid w:val="009118AE"/>
    <w:rsid w:val="0091190C"/>
    <w:rsid w:val="00911EFD"/>
    <w:rsid w:val="009120C4"/>
    <w:rsid w:val="009132C0"/>
    <w:rsid w:val="00913503"/>
    <w:rsid w:val="00913972"/>
    <w:rsid w:val="00913A80"/>
    <w:rsid w:val="00913B64"/>
    <w:rsid w:val="009140F0"/>
    <w:rsid w:val="009146BC"/>
    <w:rsid w:val="00914A69"/>
    <w:rsid w:val="00915B2C"/>
    <w:rsid w:val="00916E16"/>
    <w:rsid w:val="00917413"/>
    <w:rsid w:val="00917800"/>
    <w:rsid w:val="00917F00"/>
    <w:rsid w:val="00920A68"/>
    <w:rsid w:val="00921B6F"/>
    <w:rsid w:val="00922157"/>
    <w:rsid w:val="00922183"/>
    <w:rsid w:val="00922956"/>
    <w:rsid w:val="009235AA"/>
    <w:rsid w:val="009236A9"/>
    <w:rsid w:val="00923A56"/>
    <w:rsid w:val="00924994"/>
    <w:rsid w:val="00924A62"/>
    <w:rsid w:val="00925AD6"/>
    <w:rsid w:val="00925EA2"/>
    <w:rsid w:val="009260ED"/>
    <w:rsid w:val="00926386"/>
    <w:rsid w:val="00930239"/>
    <w:rsid w:val="0093031B"/>
    <w:rsid w:val="00930B1D"/>
    <w:rsid w:val="00930C20"/>
    <w:rsid w:val="00930C6E"/>
    <w:rsid w:val="009314F7"/>
    <w:rsid w:val="00931A7C"/>
    <w:rsid w:val="00931CE0"/>
    <w:rsid w:val="0093325D"/>
    <w:rsid w:val="00933EBD"/>
    <w:rsid w:val="009345B8"/>
    <w:rsid w:val="00935484"/>
    <w:rsid w:val="00935812"/>
    <w:rsid w:val="00936F5E"/>
    <w:rsid w:val="00937B9E"/>
    <w:rsid w:val="0094047A"/>
    <w:rsid w:val="009416FB"/>
    <w:rsid w:val="00941A17"/>
    <w:rsid w:val="00941C27"/>
    <w:rsid w:val="009421CC"/>
    <w:rsid w:val="00942A26"/>
    <w:rsid w:val="00942E9B"/>
    <w:rsid w:val="0094379F"/>
    <w:rsid w:val="009438CD"/>
    <w:rsid w:val="009441CE"/>
    <w:rsid w:val="009449C9"/>
    <w:rsid w:val="00944A76"/>
    <w:rsid w:val="00944EAF"/>
    <w:rsid w:val="00945E43"/>
    <w:rsid w:val="00946112"/>
    <w:rsid w:val="00946598"/>
    <w:rsid w:val="00946D97"/>
    <w:rsid w:val="0094740B"/>
    <w:rsid w:val="0094740D"/>
    <w:rsid w:val="0094757E"/>
    <w:rsid w:val="00947F15"/>
    <w:rsid w:val="00950D45"/>
    <w:rsid w:val="009526CD"/>
    <w:rsid w:val="0095369A"/>
    <w:rsid w:val="0095382E"/>
    <w:rsid w:val="00954CDD"/>
    <w:rsid w:val="0095552B"/>
    <w:rsid w:val="009558B7"/>
    <w:rsid w:val="00956335"/>
    <w:rsid w:val="00956339"/>
    <w:rsid w:val="00957AB4"/>
    <w:rsid w:val="009601AB"/>
    <w:rsid w:val="009601B9"/>
    <w:rsid w:val="009601D0"/>
    <w:rsid w:val="00960FF7"/>
    <w:rsid w:val="00961039"/>
    <w:rsid w:val="009618E5"/>
    <w:rsid w:val="00963198"/>
    <w:rsid w:val="00963321"/>
    <w:rsid w:val="0096337B"/>
    <w:rsid w:val="00963726"/>
    <w:rsid w:val="00963728"/>
    <w:rsid w:val="00963E9A"/>
    <w:rsid w:val="0096560E"/>
    <w:rsid w:val="00966857"/>
    <w:rsid w:val="009700B4"/>
    <w:rsid w:val="00970BF0"/>
    <w:rsid w:val="00972E0B"/>
    <w:rsid w:val="00973C6F"/>
    <w:rsid w:val="00974256"/>
    <w:rsid w:val="009742F1"/>
    <w:rsid w:val="009754A5"/>
    <w:rsid w:val="00975800"/>
    <w:rsid w:val="00975CD2"/>
    <w:rsid w:val="00976A66"/>
    <w:rsid w:val="00976DD3"/>
    <w:rsid w:val="00977243"/>
    <w:rsid w:val="00977360"/>
    <w:rsid w:val="00977DB1"/>
    <w:rsid w:val="00980D02"/>
    <w:rsid w:val="00981C56"/>
    <w:rsid w:val="0098228E"/>
    <w:rsid w:val="00982D34"/>
    <w:rsid w:val="00982F9F"/>
    <w:rsid w:val="00983376"/>
    <w:rsid w:val="009837C3"/>
    <w:rsid w:val="00983BAB"/>
    <w:rsid w:val="00983DD9"/>
    <w:rsid w:val="0098421D"/>
    <w:rsid w:val="00984421"/>
    <w:rsid w:val="00984ABE"/>
    <w:rsid w:val="00985319"/>
    <w:rsid w:val="00986B14"/>
    <w:rsid w:val="00987429"/>
    <w:rsid w:val="00987907"/>
    <w:rsid w:val="0099018B"/>
    <w:rsid w:val="00990A4E"/>
    <w:rsid w:val="0099171B"/>
    <w:rsid w:val="00991BB5"/>
    <w:rsid w:val="00993754"/>
    <w:rsid w:val="00993E15"/>
    <w:rsid w:val="0099476D"/>
    <w:rsid w:val="0099494D"/>
    <w:rsid w:val="009964A5"/>
    <w:rsid w:val="00996929"/>
    <w:rsid w:val="00996F2C"/>
    <w:rsid w:val="00997D0D"/>
    <w:rsid w:val="009A0DE3"/>
    <w:rsid w:val="009A14B0"/>
    <w:rsid w:val="009A177F"/>
    <w:rsid w:val="009A195B"/>
    <w:rsid w:val="009A1AE3"/>
    <w:rsid w:val="009A1E3E"/>
    <w:rsid w:val="009A3664"/>
    <w:rsid w:val="009A38E8"/>
    <w:rsid w:val="009A3CF3"/>
    <w:rsid w:val="009A3EEE"/>
    <w:rsid w:val="009A4EA6"/>
    <w:rsid w:val="009A4F06"/>
    <w:rsid w:val="009A50B0"/>
    <w:rsid w:val="009A5618"/>
    <w:rsid w:val="009A5977"/>
    <w:rsid w:val="009A5FF1"/>
    <w:rsid w:val="009A6232"/>
    <w:rsid w:val="009A63F9"/>
    <w:rsid w:val="009A6521"/>
    <w:rsid w:val="009A6BAD"/>
    <w:rsid w:val="009A7631"/>
    <w:rsid w:val="009A7A49"/>
    <w:rsid w:val="009A7EE3"/>
    <w:rsid w:val="009B13AE"/>
    <w:rsid w:val="009B196F"/>
    <w:rsid w:val="009B1E6B"/>
    <w:rsid w:val="009B2CAE"/>
    <w:rsid w:val="009B39A0"/>
    <w:rsid w:val="009B3EFE"/>
    <w:rsid w:val="009B3FAF"/>
    <w:rsid w:val="009B418F"/>
    <w:rsid w:val="009B4544"/>
    <w:rsid w:val="009B489E"/>
    <w:rsid w:val="009B49A7"/>
    <w:rsid w:val="009B4AD7"/>
    <w:rsid w:val="009B53ED"/>
    <w:rsid w:val="009B6030"/>
    <w:rsid w:val="009B609A"/>
    <w:rsid w:val="009B615D"/>
    <w:rsid w:val="009B6747"/>
    <w:rsid w:val="009B70EA"/>
    <w:rsid w:val="009B7372"/>
    <w:rsid w:val="009B7816"/>
    <w:rsid w:val="009C059F"/>
    <w:rsid w:val="009C0894"/>
    <w:rsid w:val="009C0AD9"/>
    <w:rsid w:val="009C0C04"/>
    <w:rsid w:val="009C2EB2"/>
    <w:rsid w:val="009C390B"/>
    <w:rsid w:val="009C39A8"/>
    <w:rsid w:val="009C3F31"/>
    <w:rsid w:val="009C5FFA"/>
    <w:rsid w:val="009C70EA"/>
    <w:rsid w:val="009C7A08"/>
    <w:rsid w:val="009C7EAB"/>
    <w:rsid w:val="009D23E2"/>
    <w:rsid w:val="009D342E"/>
    <w:rsid w:val="009D3E81"/>
    <w:rsid w:val="009D4099"/>
    <w:rsid w:val="009D40C8"/>
    <w:rsid w:val="009D43A3"/>
    <w:rsid w:val="009D46CD"/>
    <w:rsid w:val="009D5021"/>
    <w:rsid w:val="009D5A8E"/>
    <w:rsid w:val="009D5BCB"/>
    <w:rsid w:val="009D6C36"/>
    <w:rsid w:val="009E0119"/>
    <w:rsid w:val="009E05E3"/>
    <w:rsid w:val="009E0C23"/>
    <w:rsid w:val="009E0EC6"/>
    <w:rsid w:val="009E15BE"/>
    <w:rsid w:val="009E1631"/>
    <w:rsid w:val="009E1923"/>
    <w:rsid w:val="009E2AB8"/>
    <w:rsid w:val="009E3902"/>
    <w:rsid w:val="009E5BFC"/>
    <w:rsid w:val="009E5C1A"/>
    <w:rsid w:val="009E5D58"/>
    <w:rsid w:val="009E657C"/>
    <w:rsid w:val="009E66ED"/>
    <w:rsid w:val="009E674C"/>
    <w:rsid w:val="009E6C14"/>
    <w:rsid w:val="009E7A39"/>
    <w:rsid w:val="009E7ABB"/>
    <w:rsid w:val="009E7BD0"/>
    <w:rsid w:val="009E7C56"/>
    <w:rsid w:val="009F03D9"/>
    <w:rsid w:val="009F03DB"/>
    <w:rsid w:val="009F05D9"/>
    <w:rsid w:val="009F0CD8"/>
    <w:rsid w:val="009F173D"/>
    <w:rsid w:val="009F1856"/>
    <w:rsid w:val="009F1C39"/>
    <w:rsid w:val="009F211E"/>
    <w:rsid w:val="009F2654"/>
    <w:rsid w:val="009F2DCF"/>
    <w:rsid w:val="009F322F"/>
    <w:rsid w:val="009F3821"/>
    <w:rsid w:val="009F3895"/>
    <w:rsid w:val="009F3F7B"/>
    <w:rsid w:val="009F4315"/>
    <w:rsid w:val="009F4B51"/>
    <w:rsid w:val="009F53F3"/>
    <w:rsid w:val="009F545D"/>
    <w:rsid w:val="009F5DCE"/>
    <w:rsid w:val="009F6090"/>
    <w:rsid w:val="009F6431"/>
    <w:rsid w:val="009F6F0C"/>
    <w:rsid w:val="009F74DF"/>
    <w:rsid w:val="009F754B"/>
    <w:rsid w:val="00A001E6"/>
    <w:rsid w:val="00A007C8"/>
    <w:rsid w:val="00A00BE4"/>
    <w:rsid w:val="00A00CE3"/>
    <w:rsid w:val="00A00E90"/>
    <w:rsid w:val="00A01E40"/>
    <w:rsid w:val="00A02820"/>
    <w:rsid w:val="00A02DBF"/>
    <w:rsid w:val="00A03005"/>
    <w:rsid w:val="00A03839"/>
    <w:rsid w:val="00A04095"/>
    <w:rsid w:val="00A04B48"/>
    <w:rsid w:val="00A04E49"/>
    <w:rsid w:val="00A05526"/>
    <w:rsid w:val="00A057F2"/>
    <w:rsid w:val="00A058A3"/>
    <w:rsid w:val="00A071A0"/>
    <w:rsid w:val="00A07371"/>
    <w:rsid w:val="00A106FC"/>
    <w:rsid w:val="00A10DB1"/>
    <w:rsid w:val="00A10EE0"/>
    <w:rsid w:val="00A11216"/>
    <w:rsid w:val="00A113A3"/>
    <w:rsid w:val="00A113CE"/>
    <w:rsid w:val="00A1188F"/>
    <w:rsid w:val="00A11A06"/>
    <w:rsid w:val="00A12400"/>
    <w:rsid w:val="00A12ACC"/>
    <w:rsid w:val="00A1439E"/>
    <w:rsid w:val="00A14C2A"/>
    <w:rsid w:val="00A15190"/>
    <w:rsid w:val="00A15EEC"/>
    <w:rsid w:val="00A1602B"/>
    <w:rsid w:val="00A17530"/>
    <w:rsid w:val="00A17605"/>
    <w:rsid w:val="00A176DD"/>
    <w:rsid w:val="00A17731"/>
    <w:rsid w:val="00A178CE"/>
    <w:rsid w:val="00A17D19"/>
    <w:rsid w:val="00A20159"/>
    <w:rsid w:val="00A20A55"/>
    <w:rsid w:val="00A21491"/>
    <w:rsid w:val="00A215DB"/>
    <w:rsid w:val="00A239F7"/>
    <w:rsid w:val="00A23CA6"/>
    <w:rsid w:val="00A24914"/>
    <w:rsid w:val="00A24B0C"/>
    <w:rsid w:val="00A24CB5"/>
    <w:rsid w:val="00A253E6"/>
    <w:rsid w:val="00A25B8C"/>
    <w:rsid w:val="00A25C7B"/>
    <w:rsid w:val="00A26980"/>
    <w:rsid w:val="00A26A5F"/>
    <w:rsid w:val="00A26AF1"/>
    <w:rsid w:val="00A27607"/>
    <w:rsid w:val="00A27A31"/>
    <w:rsid w:val="00A27E14"/>
    <w:rsid w:val="00A3087A"/>
    <w:rsid w:val="00A30FC8"/>
    <w:rsid w:val="00A311BA"/>
    <w:rsid w:val="00A31D95"/>
    <w:rsid w:val="00A3239F"/>
    <w:rsid w:val="00A335A5"/>
    <w:rsid w:val="00A33951"/>
    <w:rsid w:val="00A33D66"/>
    <w:rsid w:val="00A343B0"/>
    <w:rsid w:val="00A348B2"/>
    <w:rsid w:val="00A351CD"/>
    <w:rsid w:val="00A35DD4"/>
    <w:rsid w:val="00A35F86"/>
    <w:rsid w:val="00A37395"/>
    <w:rsid w:val="00A37485"/>
    <w:rsid w:val="00A3748C"/>
    <w:rsid w:val="00A37E73"/>
    <w:rsid w:val="00A4138D"/>
    <w:rsid w:val="00A417CD"/>
    <w:rsid w:val="00A41963"/>
    <w:rsid w:val="00A43A4A"/>
    <w:rsid w:val="00A43A95"/>
    <w:rsid w:val="00A440AE"/>
    <w:rsid w:val="00A44B18"/>
    <w:rsid w:val="00A46A80"/>
    <w:rsid w:val="00A47186"/>
    <w:rsid w:val="00A5033B"/>
    <w:rsid w:val="00A504D4"/>
    <w:rsid w:val="00A52ABD"/>
    <w:rsid w:val="00A52CD0"/>
    <w:rsid w:val="00A52E97"/>
    <w:rsid w:val="00A53723"/>
    <w:rsid w:val="00A53781"/>
    <w:rsid w:val="00A54E37"/>
    <w:rsid w:val="00A54E5C"/>
    <w:rsid w:val="00A55315"/>
    <w:rsid w:val="00A578C5"/>
    <w:rsid w:val="00A57EE2"/>
    <w:rsid w:val="00A6103E"/>
    <w:rsid w:val="00A6174A"/>
    <w:rsid w:val="00A61A57"/>
    <w:rsid w:val="00A61BC1"/>
    <w:rsid w:val="00A6214D"/>
    <w:rsid w:val="00A62A8B"/>
    <w:rsid w:val="00A631AA"/>
    <w:rsid w:val="00A639AB"/>
    <w:rsid w:val="00A63DD3"/>
    <w:rsid w:val="00A6449B"/>
    <w:rsid w:val="00A64A73"/>
    <w:rsid w:val="00A64DFC"/>
    <w:rsid w:val="00A6558B"/>
    <w:rsid w:val="00A663DE"/>
    <w:rsid w:val="00A6695D"/>
    <w:rsid w:val="00A6747A"/>
    <w:rsid w:val="00A67590"/>
    <w:rsid w:val="00A70937"/>
    <w:rsid w:val="00A70D96"/>
    <w:rsid w:val="00A7116C"/>
    <w:rsid w:val="00A71233"/>
    <w:rsid w:val="00A71705"/>
    <w:rsid w:val="00A71907"/>
    <w:rsid w:val="00A71FD2"/>
    <w:rsid w:val="00A7314D"/>
    <w:rsid w:val="00A74460"/>
    <w:rsid w:val="00A744C7"/>
    <w:rsid w:val="00A744F2"/>
    <w:rsid w:val="00A74E45"/>
    <w:rsid w:val="00A75000"/>
    <w:rsid w:val="00A761FE"/>
    <w:rsid w:val="00A766F2"/>
    <w:rsid w:val="00A76AF9"/>
    <w:rsid w:val="00A77173"/>
    <w:rsid w:val="00A80F4E"/>
    <w:rsid w:val="00A81079"/>
    <w:rsid w:val="00A84183"/>
    <w:rsid w:val="00A84A66"/>
    <w:rsid w:val="00A84D05"/>
    <w:rsid w:val="00A851CC"/>
    <w:rsid w:val="00A8520E"/>
    <w:rsid w:val="00A86922"/>
    <w:rsid w:val="00A87268"/>
    <w:rsid w:val="00A90352"/>
    <w:rsid w:val="00A907AA"/>
    <w:rsid w:val="00A9088F"/>
    <w:rsid w:val="00A909E0"/>
    <w:rsid w:val="00A91076"/>
    <w:rsid w:val="00A910CD"/>
    <w:rsid w:val="00A9142C"/>
    <w:rsid w:val="00A920DB"/>
    <w:rsid w:val="00A923FF"/>
    <w:rsid w:val="00A930BE"/>
    <w:rsid w:val="00A932E6"/>
    <w:rsid w:val="00A93488"/>
    <w:rsid w:val="00A93690"/>
    <w:rsid w:val="00A93916"/>
    <w:rsid w:val="00A93C35"/>
    <w:rsid w:val="00A93F0D"/>
    <w:rsid w:val="00A94651"/>
    <w:rsid w:val="00A95BD9"/>
    <w:rsid w:val="00A95EE1"/>
    <w:rsid w:val="00A96135"/>
    <w:rsid w:val="00A96AA0"/>
    <w:rsid w:val="00AA0578"/>
    <w:rsid w:val="00AA06DC"/>
    <w:rsid w:val="00AA0855"/>
    <w:rsid w:val="00AA0A72"/>
    <w:rsid w:val="00AA0D23"/>
    <w:rsid w:val="00AA0EAB"/>
    <w:rsid w:val="00AA1C6E"/>
    <w:rsid w:val="00AA1DFE"/>
    <w:rsid w:val="00AA31A5"/>
    <w:rsid w:val="00AA340F"/>
    <w:rsid w:val="00AA3812"/>
    <w:rsid w:val="00AA5186"/>
    <w:rsid w:val="00AA59FA"/>
    <w:rsid w:val="00AA5C6C"/>
    <w:rsid w:val="00AA5CFF"/>
    <w:rsid w:val="00AA649C"/>
    <w:rsid w:val="00AA6C47"/>
    <w:rsid w:val="00AA6D67"/>
    <w:rsid w:val="00AA7073"/>
    <w:rsid w:val="00AA762E"/>
    <w:rsid w:val="00AA7F2E"/>
    <w:rsid w:val="00AA7F36"/>
    <w:rsid w:val="00AB15E1"/>
    <w:rsid w:val="00AB16D4"/>
    <w:rsid w:val="00AB1E35"/>
    <w:rsid w:val="00AB1FA2"/>
    <w:rsid w:val="00AB21C9"/>
    <w:rsid w:val="00AB241B"/>
    <w:rsid w:val="00AB2BC6"/>
    <w:rsid w:val="00AB345B"/>
    <w:rsid w:val="00AB38C7"/>
    <w:rsid w:val="00AB3D51"/>
    <w:rsid w:val="00AB3D95"/>
    <w:rsid w:val="00AB3F2D"/>
    <w:rsid w:val="00AB416B"/>
    <w:rsid w:val="00AB55F8"/>
    <w:rsid w:val="00AB583A"/>
    <w:rsid w:val="00AB6AF2"/>
    <w:rsid w:val="00AC029D"/>
    <w:rsid w:val="00AC042F"/>
    <w:rsid w:val="00AC0434"/>
    <w:rsid w:val="00AC092B"/>
    <w:rsid w:val="00AC0BFA"/>
    <w:rsid w:val="00AC0C20"/>
    <w:rsid w:val="00AC0E52"/>
    <w:rsid w:val="00AC1DA6"/>
    <w:rsid w:val="00AC1E60"/>
    <w:rsid w:val="00AC2706"/>
    <w:rsid w:val="00AC3452"/>
    <w:rsid w:val="00AC4122"/>
    <w:rsid w:val="00AC45F0"/>
    <w:rsid w:val="00AC514C"/>
    <w:rsid w:val="00AC52D9"/>
    <w:rsid w:val="00AC6849"/>
    <w:rsid w:val="00AC7A17"/>
    <w:rsid w:val="00AD1263"/>
    <w:rsid w:val="00AD1D7C"/>
    <w:rsid w:val="00AD2526"/>
    <w:rsid w:val="00AD2E99"/>
    <w:rsid w:val="00AD2F3D"/>
    <w:rsid w:val="00AD3881"/>
    <w:rsid w:val="00AD4D01"/>
    <w:rsid w:val="00AD5B13"/>
    <w:rsid w:val="00AD62F4"/>
    <w:rsid w:val="00AD68EB"/>
    <w:rsid w:val="00AD6AA8"/>
    <w:rsid w:val="00AD7648"/>
    <w:rsid w:val="00AD76C5"/>
    <w:rsid w:val="00AD7A65"/>
    <w:rsid w:val="00AD7D55"/>
    <w:rsid w:val="00AE0200"/>
    <w:rsid w:val="00AE0849"/>
    <w:rsid w:val="00AE09A4"/>
    <w:rsid w:val="00AE1614"/>
    <w:rsid w:val="00AE16E2"/>
    <w:rsid w:val="00AE175A"/>
    <w:rsid w:val="00AE1BA6"/>
    <w:rsid w:val="00AE21F5"/>
    <w:rsid w:val="00AE242A"/>
    <w:rsid w:val="00AE2815"/>
    <w:rsid w:val="00AE2A64"/>
    <w:rsid w:val="00AE2D45"/>
    <w:rsid w:val="00AE3747"/>
    <w:rsid w:val="00AE4210"/>
    <w:rsid w:val="00AE48BA"/>
    <w:rsid w:val="00AE5604"/>
    <w:rsid w:val="00AE5675"/>
    <w:rsid w:val="00AE6AD4"/>
    <w:rsid w:val="00AE6C69"/>
    <w:rsid w:val="00AE71FF"/>
    <w:rsid w:val="00AF0B28"/>
    <w:rsid w:val="00AF1360"/>
    <w:rsid w:val="00AF1B0D"/>
    <w:rsid w:val="00AF1C47"/>
    <w:rsid w:val="00AF28BD"/>
    <w:rsid w:val="00AF3050"/>
    <w:rsid w:val="00AF31B3"/>
    <w:rsid w:val="00AF330E"/>
    <w:rsid w:val="00AF37C0"/>
    <w:rsid w:val="00AF4323"/>
    <w:rsid w:val="00AF4A9A"/>
    <w:rsid w:val="00AF523F"/>
    <w:rsid w:val="00AF53B1"/>
    <w:rsid w:val="00AF583C"/>
    <w:rsid w:val="00AF5A51"/>
    <w:rsid w:val="00AF63E6"/>
    <w:rsid w:val="00AF6C34"/>
    <w:rsid w:val="00AF7277"/>
    <w:rsid w:val="00AF7765"/>
    <w:rsid w:val="00AF7D15"/>
    <w:rsid w:val="00B00DD9"/>
    <w:rsid w:val="00B0149B"/>
    <w:rsid w:val="00B01A1C"/>
    <w:rsid w:val="00B01EAD"/>
    <w:rsid w:val="00B0257E"/>
    <w:rsid w:val="00B026C7"/>
    <w:rsid w:val="00B02AEF"/>
    <w:rsid w:val="00B03525"/>
    <w:rsid w:val="00B037C1"/>
    <w:rsid w:val="00B04628"/>
    <w:rsid w:val="00B04AC3"/>
    <w:rsid w:val="00B04F71"/>
    <w:rsid w:val="00B0572E"/>
    <w:rsid w:val="00B05C59"/>
    <w:rsid w:val="00B06575"/>
    <w:rsid w:val="00B07066"/>
    <w:rsid w:val="00B0766E"/>
    <w:rsid w:val="00B07BEB"/>
    <w:rsid w:val="00B1004F"/>
    <w:rsid w:val="00B103F9"/>
    <w:rsid w:val="00B109EE"/>
    <w:rsid w:val="00B10CB1"/>
    <w:rsid w:val="00B121B2"/>
    <w:rsid w:val="00B1229C"/>
    <w:rsid w:val="00B13045"/>
    <w:rsid w:val="00B13634"/>
    <w:rsid w:val="00B14E38"/>
    <w:rsid w:val="00B14F23"/>
    <w:rsid w:val="00B16CD2"/>
    <w:rsid w:val="00B16EB1"/>
    <w:rsid w:val="00B1791F"/>
    <w:rsid w:val="00B20698"/>
    <w:rsid w:val="00B2113A"/>
    <w:rsid w:val="00B21696"/>
    <w:rsid w:val="00B218A2"/>
    <w:rsid w:val="00B21E75"/>
    <w:rsid w:val="00B2223B"/>
    <w:rsid w:val="00B2259D"/>
    <w:rsid w:val="00B22A0E"/>
    <w:rsid w:val="00B2341A"/>
    <w:rsid w:val="00B24348"/>
    <w:rsid w:val="00B245B1"/>
    <w:rsid w:val="00B25013"/>
    <w:rsid w:val="00B26296"/>
    <w:rsid w:val="00B267CA"/>
    <w:rsid w:val="00B2699A"/>
    <w:rsid w:val="00B26E38"/>
    <w:rsid w:val="00B27670"/>
    <w:rsid w:val="00B300C2"/>
    <w:rsid w:val="00B30AE0"/>
    <w:rsid w:val="00B30CCC"/>
    <w:rsid w:val="00B30F67"/>
    <w:rsid w:val="00B317AE"/>
    <w:rsid w:val="00B31CA9"/>
    <w:rsid w:val="00B32539"/>
    <w:rsid w:val="00B33A16"/>
    <w:rsid w:val="00B34229"/>
    <w:rsid w:val="00B35260"/>
    <w:rsid w:val="00B3717D"/>
    <w:rsid w:val="00B4044A"/>
    <w:rsid w:val="00B40700"/>
    <w:rsid w:val="00B41E8F"/>
    <w:rsid w:val="00B42064"/>
    <w:rsid w:val="00B42230"/>
    <w:rsid w:val="00B4248B"/>
    <w:rsid w:val="00B432CD"/>
    <w:rsid w:val="00B43322"/>
    <w:rsid w:val="00B434E9"/>
    <w:rsid w:val="00B452C5"/>
    <w:rsid w:val="00B45E73"/>
    <w:rsid w:val="00B464F8"/>
    <w:rsid w:val="00B46EAA"/>
    <w:rsid w:val="00B474FF"/>
    <w:rsid w:val="00B50107"/>
    <w:rsid w:val="00B5137E"/>
    <w:rsid w:val="00B51B00"/>
    <w:rsid w:val="00B51C8D"/>
    <w:rsid w:val="00B531AA"/>
    <w:rsid w:val="00B533D7"/>
    <w:rsid w:val="00B53E24"/>
    <w:rsid w:val="00B540C8"/>
    <w:rsid w:val="00B5416C"/>
    <w:rsid w:val="00B544F9"/>
    <w:rsid w:val="00B54CEF"/>
    <w:rsid w:val="00B56987"/>
    <w:rsid w:val="00B56BF9"/>
    <w:rsid w:val="00B57BAC"/>
    <w:rsid w:val="00B60594"/>
    <w:rsid w:val="00B60726"/>
    <w:rsid w:val="00B61AFB"/>
    <w:rsid w:val="00B61C49"/>
    <w:rsid w:val="00B620C3"/>
    <w:rsid w:val="00B62A57"/>
    <w:rsid w:val="00B62D4E"/>
    <w:rsid w:val="00B638DB"/>
    <w:rsid w:val="00B63DDD"/>
    <w:rsid w:val="00B63F19"/>
    <w:rsid w:val="00B64708"/>
    <w:rsid w:val="00B666A7"/>
    <w:rsid w:val="00B67FED"/>
    <w:rsid w:val="00B707A2"/>
    <w:rsid w:val="00B70A82"/>
    <w:rsid w:val="00B714A5"/>
    <w:rsid w:val="00B71772"/>
    <w:rsid w:val="00B7181A"/>
    <w:rsid w:val="00B72419"/>
    <w:rsid w:val="00B72A09"/>
    <w:rsid w:val="00B72BDF"/>
    <w:rsid w:val="00B730CB"/>
    <w:rsid w:val="00B734A1"/>
    <w:rsid w:val="00B73532"/>
    <w:rsid w:val="00B7433A"/>
    <w:rsid w:val="00B749C1"/>
    <w:rsid w:val="00B74AE6"/>
    <w:rsid w:val="00B74BDA"/>
    <w:rsid w:val="00B74C71"/>
    <w:rsid w:val="00B752BB"/>
    <w:rsid w:val="00B752C7"/>
    <w:rsid w:val="00B762C0"/>
    <w:rsid w:val="00B77B9E"/>
    <w:rsid w:val="00B77E92"/>
    <w:rsid w:val="00B80AE3"/>
    <w:rsid w:val="00B80B65"/>
    <w:rsid w:val="00B817B5"/>
    <w:rsid w:val="00B826EE"/>
    <w:rsid w:val="00B827BE"/>
    <w:rsid w:val="00B8295C"/>
    <w:rsid w:val="00B82A10"/>
    <w:rsid w:val="00B82B0F"/>
    <w:rsid w:val="00B82DDA"/>
    <w:rsid w:val="00B837DC"/>
    <w:rsid w:val="00B84F6F"/>
    <w:rsid w:val="00B85739"/>
    <w:rsid w:val="00B85810"/>
    <w:rsid w:val="00B868CE"/>
    <w:rsid w:val="00B87B78"/>
    <w:rsid w:val="00B87BB5"/>
    <w:rsid w:val="00B90F67"/>
    <w:rsid w:val="00B919D1"/>
    <w:rsid w:val="00B92333"/>
    <w:rsid w:val="00B92DE7"/>
    <w:rsid w:val="00B9353E"/>
    <w:rsid w:val="00B93995"/>
    <w:rsid w:val="00B943D7"/>
    <w:rsid w:val="00B94805"/>
    <w:rsid w:val="00B95B2A"/>
    <w:rsid w:val="00B95B3B"/>
    <w:rsid w:val="00B96486"/>
    <w:rsid w:val="00B969B3"/>
    <w:rsid w:val="00B96F8D"/>
    <w:rsid w:val="00B976FF"/>
    <w:rsid w:val="00B97A18"/>
    <w:rsid w:val="00B97AB2"/>
    <w:rsid w:val="00BA0B6C"/>
    <w:rsid w:val="00BA0D86"/>
    <w:rsid w:val="00BA0FA1"/>
    <w:rsid w:val="00BA13F6"/>
    <w:rsid w:val="00BA1669"/>
    <w:rsid w:val="00BA195B"/>
    <w:rsid w:val="00BA1DDC"/>
    <w:rsid w:val="00BA1DF8"/>
    <w:rsid w:val="00BA1FA6"/>
    <w:rsid w:val="00BA222E"/>
    <w:rsid w:val="00BA2730"/>
    <w:rsid w:val="00BA39FA"/>
    <w:rsid w:val="00BA3A11"/>
    <w:rsid w:val="00BA3D59"/>
    <w:rsid w:val="00BA3DD0"/>
    <w:rsid w:val="00BA3E85"/>
    <w:rsid w:val="00BA44CF"/>
    <w:rsid w:val="00BA5613"/>
    <w:rsid w:val="00BA5B0C"/>
    <w:rsid w:val="00BA5BCB"/>
    <w:rsid w:val="00BA704A"/>
    <w:rsid w:val="00BA7068"/>
    <w:rsid w:val="00BB05A0"/>
    <w:rsid w:val="00BB0813"/>
    <w:rsid w:val="00BB184E"/>
    <w:rsid w:val="00BB24B1"/>
    <w:rsid w:val="00BB2652"/>
    <w:rsid w:val="00BB3265"/>
    <w:rsid w:val="00BB35B2"/>
    <w:rsid w:val="00BB3C5D"/>
    <w:rsid w:val="00BB42C9"/>
    <w:rsid w:val="00BB4B7F"/>
    <w:rsid w:val="00BB5452"/>
    <w:rsid w:val="00BB5A00"/>
    <w:rsid w:val="00BB5B23"/>
    <w:rsid w:val="00BB5D89"/>
    <w:rsid w:val="00BB5FE4"/>
    <w:rsid w:val="00BB6426"/>
    <w:rsid w:val="00BB6563"/>
    <w:rsid w:val="00BB65D2"/>
    <w:rsid w:val="00BB6816"/>
    <w:rsid w:val="00BB6A1E"/>
    <w:rsid w:val="00BB6C9A"/>
    <w:rsid w:val="00BB7866"/>
    <w:rsid w:val="00BC00C4"/>
    <w:rsid w:val="00BC0E2C"/>
    <w:rsid w:val="00BC14EA"/>
    <w:rsid w:val="00BC18A5"/>
    <w:rsid w:val="00BC1D0A"/>
    <w:rsid w:val="00BC1F6D"/>
    <w:rsid w:val="00BC2C29"/>
    <w:rsid w:val="00BC3474"/>
    <w:rsid w:val="00BC3BC3"/>
    <w:rsid w:val="00BC45C1"/>
    <w:rsid w:val="00BC4BE1"/>
    <w:rsid w:val="00BC519A"/>
    <w:rsid w:val="00BC5344"/>
    <w:rsid w:val="00BC5843"/>
    <w:rsid w:val="00BC5ECA"/>
    <w:rsid w:val="00BC6570"/>
    <w:rsid w:val="00BC6676"/>
    <w:rsid w:val="00BC69D4"/>
    <w:rsid w:val="00BC6CB4"/>
    <w:rsid w:val="00BC7F84"/>
    <w:rsid w:val="00BD006E"/>
    <w:rsid w:val="00BD0612"/>
    <w:rsid w:val="00BD0AB4"/>
    <w:rsid w:val="00BD15EE"/>
    <w:rsid w:val="00BD2524"/>
    <w:rsid w:val="00BD2FD2"/>
    <w:rsid w:val="00BD4763"/>
    <w:rsid w:val="00BD47EC"/>
    <w:rsid w:val="00BD4812"/>
    <w:rsid w:val="00BD49ED"/>
    <w:rsid w:val="00BD4D81"/>
    <w:rsid w:val="00BD5319"/>
    <w:rsid w:val="00BD5431"/>
    <w:rsid w:val="00BD593C"/>
    <w:rsid w:val="00BD6DC7"/>
    <w:rsid w:val="00BD7222"/>
    <w:rsid w:val="00BD7807"/>
    <w:rsid w:val="00BD783B"/>
    <w:rsid w:val="00BD7857"/>
    <w:rsid w:val="00BE0FE4"/>
    <w:rsid w:val="00BE130B"/>
    <w:rsid w:val="00BE17ED"/>
    <w:rsid w:val="00BE1C3D"/>
    <w:rsid w:val="00BE1F50"/>
    <w:rsid w:val="00BE2375"/>
    <w:rsid w:val="00BE2BBB"/>
    <w:rsid w:val="00BE31D0"/>
    <w:rsid w:val="00BE35FA"/>
    <w:rsid w:val="00BE394F"/>
    <w:rsid w:val="00BE3B16"/>
    <w:rsid w:val="00BE50D0"/>
    <w:rsid w:val="00BE5134"/>
    <w:rsid w:val="00BE5492"/>
    <w:rsid w:val="00BE595C"/>
    <w:rsid w:val="00BE687F"/>
    <w:rsid w:val="00BE6EE4"/>
    <w:rsid w:val="00BE703F"/>
    <w:rsid w:val="00BE7BF7"/>
    <w:rsid w:val="00BF0B98"/>
    <w:rsid w:val="00BF0BB8"/>
    <w:rsid w:val="00BF1128"/>
    <w:rsid w:val="00BF1449"/>
    <w:rsid w:val="00BF17A1"/>
    <w:rsid w:val="00BF19FA"/>
    <w:rsid w:val="00BF21B6"/>
    <w:rsid w:val="00BF23CA"/>
    <w:rsid w:val="00BF2692"/>
    <w:rsid w:val="00BF2C02"/>
    <w:rsid w:val="00BF3EEC"/>
    <w:rsid w:val="00BF476E"/>
    <w:rsid w:val="00BF4EC7"/>
    <w:rsid w:val="00BF5331"/>
    <w:rsid w:val="00BF57F9"/>
    <w:rsid w:val="00BF5E02"/>
    <w:rsid w:val="00BF6428"/>
    <w:rsid w:val="00BF6CE5"/>
    <w:rsid w:val="00BF71B0"/>
    <w:rsid w:val="00C01762"/>
    <w:rsid w:val="00C026C2"/>
    <w:rsid w:val="00C027AE"/>
    <w:rsid w:val="00C027F7"/>
    <w:rsid w:val="00C029D2"/>
    <w:rsid w:val="00C02FC2"/>
    <w:rsid w:val="00C045AE"/>
    <w:rsid w:val="00C046CF"/>
    <w:rsid w:val="00C04C2D"/>
    <w:rsid w:val="00C05513"/>
    <w:rsid w:val="00C05BB1"/>
    <w:rsid w:val="00C05C8F"/>
    <w:rsid w:val="00C0677A"/>
    <w:rsid w:val="00C0729C"/>
    <w:rsid w:val="00C076AB"/>
    <w:rsid w:val="00C07815"/>
    <w:rsid w:val="00C07FF3"/>
    <w:rsid w:val="00C10261"/>
    <w:rsid w:val="00C10C5F"/>
    <w:rsid w:val="00C111BC"/>
    <w:rsid w:val="00C11642"/>
    <w:rsid w:val="00C1173E"/>
    <w:rsid w:val="00C126C1"/>
    <w:rsid w:val="00C139D9"/>
    <w:rsid w:val="00C13E9A"/>
    <w:rsid w:val="00C140F1"/>
    <w:rsid w:val="00C15D2C"/>
    <w:rsid w:val="00C17207"/>
    <w:rsid w:val="00C17C6B"/>
    <w:rsid w:val="00C202BA"/>
    <w:rsid w:val="00C23839"/>
    <w:rsid w:val="00C23E90"/>
    <w:rsid w:val="00C26379"/>
    <w:rsid w:val="00C27351"/>
    <w:rsid w:val="00C27DBF"/>
    <w:rsid w:val="00C27F7A"/>
    <w:rsid w:val="00C309DF"/>
    <w:rsid w:val="00C31218"/>
    <w:rsid w:val="00C31A60"/>
    <w:rsid w:val="00C32179"/>
    <w:rsid w:val="00C32406"/>
    <w:rsid w:val="00C33141"/>
    <w:rsid w:val="00C33EDE"/>
    <w:rsid w:val="00C34226"/>
    <w:rsid w:val="00C3471A"/>
    <w:rsid w:val="00C34F70"/>
    <w:rsid w:val="00C356F8"/>
    <w:rsid w:val="00C35717"/>
    <w:rsid w:val="00C3580E"/>
    <w:rsid w:val="00C40B13"/>
    <w:rsid w:val="00C41182"/>
    <w:rsid w:val="00C416F5"/>
    <w:rsid w:val="00C41C65"/>
    <w:rsid w:val="00C42467"/>
    <w:rsid w:val="00C4275A"/>
    <w:rsid w:val="00C443F0"/>
    <w:rsid w:val="00C44447"/>
    <w:rsid w:val="00C44CED"/>
    <w:rsid w:val="00C457E1"/>
    <w:rsid w:val="00C4596A"/>
    <w:rsid w:val="00C460AF"/>
    <w:rsid w:val="00C462C5"/>
    <w:rsid w:val="00C46319"/>
    <w:rsid w:val="00C46844"/>
    <w:rsid w:val="00C46F71"/>
    <w:rsid w:val="00C50221"/>
    <w:rsid w:val="00C505D2"/>
    <w:rsid w:val="00C50C7E"/>
    <w:rsid w:val="00C51840"/>
    <w:rsid w:val="00C51BFD"/>
    <w:rsid w:val="00C521F6"/>
    <w:rsid w:val="00C522E2"/>
    <w:rsid w:val="00C524CE"/>
    <w:rsid w:val="00C52D7F"/>
    <w:rsid w:val="00C52F04"/>
    <w:rsid w:val="00C53452"/>
    <w:rsid w:val="00C5347B"/>
    <w:rsid w:val="00C546FC"/>
    <w:rsid w:val="00C548F5"/>
    <w:rsid w:val="00C54D18"/>
    <w:rsid w:val="00C55459"/>
    <w:rsid w:val="00C563C5"/>
    <w:rsid w:val="00C56552"/>
    <w:rsid w:val="00C56E33"/>
    <w:rsid w:val="00C571B4"/>
    <w:rsid w:val="00C60418"/>
    <w:rsid w:val="00C60AD7"/>
    <w:rsid w:val="00C60F57"/>
    <w:rsid w:val="00C610DD"/>
    <w:rsid w:val="00C613ED"/>
    <w:rsid w:val="00C61799"/>
    <w:rsid w:val="00C617CC"/>
    <w:rsid w:val="00C61CDA"/>
    <w:rsid w:val="00C6276C"/>
    <w:rsid w:val="00C62B43"/>
    <w:rsid w:val="00C62EAB"/>
    <w:rsid w:val="00C62F24"/>
    <w:rsid w:val="00C63BA9"/>
    <w:rsid w:val="00C64840"/>
    <w:rsid w:val="00C650EA"/>
    <w:rsid w:val="00C653EB"/>
    <w:rsid w:val="00C65504"/>
    <w:rsid w:val="00C65DA8"/>
    <w:rsid w:val="00C67D0F"/>
    <w:rsid w:val="00C7034C"/>
    <w:rsid w:val="00C7214A"/>
    <w:rsid w:val="00C7376A"/>
    <w:rsid w:val="00C740DC"/>
    <w:rsid w:val="00C74379"/>
    <w:rsid w:val="00C7458E"/>
    <w:rsid w:val="00C7495F"/>
    <w:rsid w:val="00C752D1"/>
    <w:rsid w:val="00C754D6"/>
    <w:rsid w:val="00C760D4"/>
    <w:rsid w:val="00C765E6"/>
    <w:rsid w:val="00C76CDA"/>
    <w:rsid w:val="00C77031"/>
    <w:rsid w:val="00C773C2"/>
    <w:rsid w:val="00C77B68"/>
    <w:rsid w:val="00C77D56"/>
    <w:rsid w:val="00C80441"/>
    <w:rsid w:val="00C811C0"/>
    <w:rsid w:val="00C817E1"/>
    <w:rsid w:val="00C81F7B"/>
    <w:rsid w:val="00C82E8F"/>
    <w:rsid w:val="00C82E9F"/>
    <w:rsid w:val="00C83237"/>
    <w:rsid w:val="00C83782"/>
    <w:rsid w:val="00C837DB"/>
    <w:rsid w:val="00C84217"/>
    <w:rsid w:val="00C8497D"/>
    <w:rsid w:val="00C85493"/>
    <w:rsid w:val="00C85B56"/>
    <w:rsid w:val="00C85E5B"/>
    <w:rsid w:val="00C86000"/>
    <w:rsid w:val="00C865B5"/>
    <w:rsid w:val="00C87177"/>
    <w:rsid w:val="00C87ED8"/>
    <w:rsid w:val="00C90535"/>
    <w:rsid w:val="00C90910"/>
    <w:rsid w:val="00C90E89"/>
    <w:rsid w:val="00C9148C"/>
    <w:rsid w:val="00C91B73"/>
    <w:rsid w:val="00C92096"/>
    <w:rsid w:val="00C92331"/>
    <w:rsid w:val="00C9331D"/>
    <w:rsid w:val="00C938ED"/>
    <w:rsid w:val="00C93BFF"/>
    <w:rsid w:val="00C93D22"/>
    <w:rsid w:val="00C94417"/>
    <w:rsid w:val="00C94AC9"/>
    <w:rsid w:val="00C9620E"/>
    <w:rsid w:val="00CA023C"/>
    <w:rsid w:val="00CA066E"/>
    <w:rsid w:val="00CA13AC"/>
    <w:rsid w:val="00CA1BDE"/>
    <w:rsid w:val="00CA284F"/>
    <w:rsid w:val="00CA3584"/>
    <w:rsid w:val="00CA3C15"/>
    <w:rsid w:val="00CA4001"/>
    <w:rsid w:val="00CA5548"/>
    <w:rsid w:val="00CA5D76"/>
    <w:rsid w:val="00CA6260"/>
    <w:rsid w:val="00CA6473"/>
    <w:rsid w:val="00CA6F1B"/>
    <w:rsid w:val="00CA7199"/>
    <w:rsid w:val="00CA7A48"/>
    <w:rsid w:val="00CB1777"/>
    <w:rsid w:val="00CB18B3"/>
    <w:rsid w:val="00CB229F"/>
    <w:rsid w:val="00CB26DE"/>
    <w:rsid w:val="00CB28D7"/>
    <w:rsid w:val="00CB3A12"/>
    <w:rsid w:val="00CB4273"/>
    <w:rsid w:val="00CB4602"/>
    <w:rsid w:val="00CB5202"/>
    <w:rsid w:val="00CB57EA"/>
    <w:rsid w:val="00CB6B9D"/>
    <w:rsid w:val="00CB6C16"/>
    <w:rsid w:val="00CB6E71"/>
    <w:rsid w:val="00CB7017"/>
    <w:rsid w:val="00CB72FF"/>
    <w:rsid w:val="00CB7313"/>
    <w:rsid w:val="00CB78B9"/>
    <w:rsid w:val="00CB7D83"/>
    <w:rsid w:val="00CC01ED"/>
    <w:rsid w:val="00CC05A5"/>
    <w:rsid w:val="00CC0892"/>
    <w:rsid w:val="00CC248A"/>
    <w:rsid w:val="00CC29AC"/>
    <w:rsid w:val="00CC2AF2"/>
    <w:rsid w:val="00CC312D"/>
    <w:rsid w:val="00CC36DE"/>
    <w:rsid w:val="00CC43D1"/>
    <w:rsid w:val="00CC5739"/>
    <w:rsid w:val="00CC5824"/>
    <w:rsid w:val="00CC5AD4"/>
    <w:rsid w:val="00CC5FD6"/>
    <w:rsid w:val="00CC6A5C"/>
    <w:rsid w:val="00CC7709"/>
    <w:rsid w:val="00CC78AF"/>
    <w:rsid w:val="00CD01C0"/>
    <w:rsid w:val="00CD02BF"/>
    <w:rsid w:val="00CD06DD"/>
    <w:rsid w:val="00CD0AC6"/>
    <w:rsid w:val="00CD1001"/>
    <w:rsid w:val="00CD1221"/>
    <w:rsid w:val="00CD1D98"/>
    <w:rsid w:val="00CD2B7E"/>
    <w:rsid w:val="00CD3623"/>
    <w:rsid w:val="00CD4089"/>
    <w:rsid w:val="00CD469D"/>
    <w:rsid w:val="00CD5620"/>
    <w:rsid w:val="00CD5BC7"/>
    <w:rsid w:val="00CD5C38"/>
    <w:rsid w:val="00CD690A"/>
    <w:rsid w:val="00CD75AD"/>
    <w:rsid w:val="00CD7F17"/>
    <w:rsid w:val="00CE0662"/>
    <w:rsid w:val="00CE13E3"/>
    <w:rsid w:val="00CE15BC"/>
    <w:rsid w:val="00CE1935"/>
    <w:rsid w:val="00CE26A8"/>
    <w:rsid w:val="00CE2FD5"/>
    <w:rsid w:val="00CE334F"/>
    <w:rsid w:val="00CE3817"/>
    <w:rsid w:val="00CE3EBE"/>
    <w:rsid w:val="00CE5A24"/>
    <w:rsid w:val="00CE5B77"/>
    <w:rsid w:val="00CE5EB5"/>
    <w:rsid w:val="00CE66D4"/>
    <w:rsid w:val="00CF0254"/>
    <w:rsid w:val="00CF05F7"/>
    <w:rsid w:val="00CF114C"/>
    <w:rsid w:val="00CF360E"/>
    <w:rsid w:val="00CF39D4"/>
    <w:rsid w:val="00CF3C90"/>
    <w:rsid w:val="00CF3CCE"/>
    <w:rsid w:val="00CF41C0"/>
    <w:rsid w:val="00CF46A3"/>
    <w:rsid w:val="00CF4F5B"/>
    <w:rsid w:val="00CF530C"/>
    <w:rsid w:val="00CF5A5A"/>
    <w:rsid w:val="00CF5F02"/>
    <w:rsid w:val="00CF6DEA"/>
    <w:rsid w:val="00CF7651"/>
    <w:rsid w:val="00CF78EE"/>
    <w:rsid w:val="00CF790F"/>
    <w:rsid w:val="00CF7A9E"/>
    <w:rsid w:val="00D001C0"/>
    <w:rsid w:val="00D0061F"/>
    <w:rsid w:val="00D017A6"/>
    <w:rsid w:val="00D01E35"/>
    <w:rsid w:val="00D0228C"/>
    <w:rsid w:val="00D0343A"/>
    <w:rsid w:val="00D03587"/>
    <w:rsid w:val="00D04437"/>
    <w:rsid w:val="00D04506"/>
    <w:rsid w:val="00D05758"/>
    <w:rsid w:val="00D05E98"/>
    <w:rsid w:val="00D06D47"/>
    <w:rsid w:val="00D070CF"/>
    <w:rsid w:val="00D104E3"/>
    <w:rsid w:val="00D10978"/>
    <w:rsid w:val="00D113E9"/>
    <w:rsid w:val="00D130A9"/>
    <w:rsid w:val="00D13ADD"/>
    <w:rsid w:val="00D148D1"/>
    <w:rsid w:val="00D157DF"/>
    <w:rsid w:val="00D15E96"/>
    <w:rsid w:val="00D16B0D"/>
    <w:rsid w:val="00D17F9F"/>
    <w:rsid w:val="00D232E2"/>
    <w:rsid w:val="00D232FA"/>
    <w:rsid w:val="00D2334E"/>
    <w:rsid w:val="00D234CA"/>
    <w:rsid w:val="00D23BEE"/>
    <w:rsid w:val="00D23E26"/>
    <w:rsid w:val="00D242FD"/>
    <w:rsid w:val="00D243EF"/>
    <w:rsid w:val="00D24550"/>
    <w:rsid w:val="00D2479D"/>
    <w:rsid w:val="00D24E68"/>
    <w:rsid w:val="00D25CFF"/>
    <w:rsid w:val="00D26A04"/>
    <w:rsid w:val="00D2747F"/>
    <w:rsid w:val="00D30106"/>
    <w:rsid w:val="00D306D6"/>
    <w:rsid w:val="00D307BC"/>
    <w:rsid w:val="00D30AFA"/>
    <w:rsid w:val="00D31ED8"/>
    <w:rsid w:val="00D31FD9"/>
    <w:rsid w:val="00D32017"/>
    <w:rsid w:val="00D331B9"/>
    <w:rsid w:val="00D333DB"/>
    <w:rsid w:val="00D33445"/>
    <w:rsid w:val="00D350DA"/>
    <w:rsid w:val="00D36103"/>
    <w:rsid w:val="00D366C4"/>
    <w:rsid w:val="00D36D28"/>
    <w:rsid w:val="00D37210"/>
    <w:rsid w:val="00D40BA8"/>
    <w:rsid w:val="00D40CA2"/>
    <w:rsid w:val="00D4163E"/>
    <w:rsid w:val="00D41CC5"/>
    <w:rsid w:val="00D41F68"/>
    <w:rsid w:val="00D43592"/>
    <w:rsid w:val="00D437F7"/>
    <w:rsid w:val="00D43A41"/>
    <w:rsid w:val="00D46BCF"/>
    <w:rsid w:val="00D471F9"/>
    <w:rsid w:val="00D47D3C"/>
    <w:rsid w:val="00D47F34"/>
    <w:rsid w:val="00D5027F"/>
    <w:rsid w:val="00D51A6C"/>
    <w:rsid w:val="00D51D99"/>
    <w:rsid w:val="00D525CC"/>
    <w:rsid w:val="00D52643"/>
    <w:rsid w:val="00D52B2C"/>
    <w:rsid w:val="00D5320D"/>
    <w:rsid w:val="00D537D9"/>
    <w:rsid w:val="00D53D95"/>
    <w:rsid w:val="00D53EEA"/>
    <w:rsid w:val="00D54ADD"/>
    <w:rsid w:val="00D54B08"/>
    <w:rsid w:val="00D55379"/>
    <w:rsid w:val="00D55DF8"/>
    <w:rsid w:val="00D564C7"/>
    <w:rsid w:val="00D56A42"/>
    <w:rsid w:val="00D56CE7"/>
    <w:rsid w:val="00D573C1"/>
    <w:rsid w:val="00D57615"/>
    <w:rsid w:val="00D5777F"/>
    <w:rsid w:val="00D57DAB"/>
    <w:rsid w:val="00D57E0B"/>
    <w:rsid w:val="00D606AB"/>
    <w:rsid w:val="00D609BD"/>
    <w:rsid w:val="00D612F8"/>
    <w:rsid w:val="00D6165B"/>
    <w:rsid w:val="00D618C6"/>
    <w:rsid w:val="00D619A3"/>
    <w:rsid w:val="00D626CB"/>
    <w:rsid w:val="00D629DC"/>
    <w:rsid w:val="00D62DEE"/>
    <w:rsid w:val="00D6453C"/>
    <w:rsid w:val="00D65886"/>
    <w:rsid w:val="00D6666D"/>
    <w:rsid w:val="00D667CB"/>
    <w:rsid w:val="00D70793"/>
    <w:rsid w:val="00D71791"/>
    <w:rsid w:val="00D74530"/>
    <w:rsid w:val="00D76035"/>
    <w:rsid w:val="00D76478"/>
    <w:rsid w:val="00D76957"/>
    <w:rsid w:val="00D76C72"/>
    <w:rsid w:val="00D76D10"/>
    <w:rsid w:val="00D77AB7"/>
    <w:rsid w:val="00D801F5"/>
    <w:rsid w:val="00D804DB"/>
    <w:rsid w:val="00D805F1"/>
    <w:rsid w:val="00D80D5D"/>
    <w:rsid w:val="00D8109D"/>
    <w:rsid w:val="00D8176B"/>
    <w:rsid w:val="00D8184D"/>
    <w:rsid w:val="00D824B2"/>
    <w:rsid w:val="00D837E4"/>
    <w:rsid w:val="00D839F5"/>
    <w:rsid w:val="00D83FB6"/>
    <w:rsid w:val="00D8598F"/>
    <w:rsid w:val="00D85A48"/>
    <w:rsid w:val="00D85BCF"/>
    <w:rsid w:val="00D85DFE"/>
    <w:rsid w:val="00D85E31"/>
    <w:rsid w:val="00D86438"/>
    <w:rsid w:val="00D86613"/>
    <w:rsid w:val="00D870BE"/>
    <w:rsid w:val="00D87802"/>
    <w:rsid w:val="00D9011D"/>
    <w:rsid w:val="00D90579"/>
    <w:rsid w:val="00D90B8D"/>
    <w:rsid w:val="00D90F33"/>
    <w:rsid w:val="00D91A79"/>
    <w:rsid w:val="00D92504"/>
    <w:rsid w:val="00D9284F"/>
    <w:rsid w:val="00D92897"/>
    <w:rsid w:val="00D93478"/>
    <w:rsid w:val="00D938FD"/>
    <w:rsid w:val="00D952B9"/>
    <w:rsid w:val="00D95B2B"/>
    <w:rsid w:val="00D96E29"/>
    <w:rsid w:val="00D97A30"/>
    <w:rsid w:val="00DA08A6"/>
    <w:rsid w:val="00DA090C"/>
    <w:rsid w:val="00DA0DA4"/>
    <w:rsid w:val="00DA1551"/>
    <w:rsid w:val="00DA17E0"/>
    <w:rsid w:val="00DA2056"/>
    <w:rsid w:val="00DA21EB"/>
    <w:rsid w:val="00DA26D6"/>
    <w:rsid w:val="00DA2B33"/>
    <w:rsid w:val="00DA2B5A"/>
    <w:rsid w:val="00DA3083"/>
    <w:rsid w:val="00DA3A1A"/>
    <w:rsid w:val="00DA40C6"/>
    <w:rsid w:val="00DA56B9"/>
    <w:rsid w:val="00DA56C7"/>
    <w:rsid w:val="00DA57EA"/>
    <w:rsid w:val="00DA5D28"/>
    <w:rsid w:val="00DA5D64"/>
    <w:rsid w:val="00DA619F"/>
    <w:rsid w:val="00DA6213"/>
    <w:rsid w:val="00DA6482"/>
    <w:rsid w:val="00DA686C"/>
    <w:rsid w:val="00DA7539"/>
    <w:rsid w:val="00DA75DA"/>
    <w:rsid w:val="00DA7D92"/>
    <w:rsid w:val="00DB03C2"/>
    <w:rsid w:val="00DB299C"/>
    <w:rsid w:val="00DB31D6"/>
    <w:rsid w:val="00DB381C"/>
    <w:rsid w:val="00DB3CBB"/>
    <w:rsid w:val="00DB4C62"/>
    <w:rsid w:val="00DB590E"/>
    <w:rsid w:val="00DB6252"/>
    <w:rsid w:val="00DB6371"/>
    <w:rsid w:val="00DB6D26"/>
    <w:rsid w:val="00DB702F"/>
    <w:rsid w:val="00DB76D5"/>
    <w:rsid w:val="00DB7987"/>
    <w:rsid w:val="00DC140A"/>
    <w:rsid w:val="00DC1594"/>
    <w:rsid w:val="00DC217A"/>
    <w:rsid w:val="00DC2DA6"/>
    <w:rsid w:val="00DC3079"/>
    <w:rsid w:val="00DC3141"/>
    <w:rsid w:val="00DC316D"/>
    <w:rsid w:val="00DC3AC2"/>
    <w:rsid w:val="00DC3B92"/>
    <w:rsid w:val="00DC4B9E"/>
    <w:rsid w:val="00DC5ED2"/>
    <w:rsid w:val="00DC6E7E"/>
    <w:rsid w:val="00DC6FA0"/>
    <w:rsid w:val="00DD021A"/>
    <w:rsid w:val="00DD0F12"/>
    <w:rsid w:val="00DD2C41"/>
    <w:rsid w:val="00DD2F90"/>
    <w:rsid w:val="00DD326C"/>
    <w:rsid w:val="00DD3B65"/>
    <w:rsid w:val="00DD42AC"/>
    <w:rsid w:val="00DD480F"/>
    <w:rsid w:val="00DD4917"/>
    <w:rsid w:val="00DD495F"/>
    <w:rsid w:val="00DD50CA"/>
    <w:rsid w:val="00DD5F70"/>
    <w:rsid w:val="00DD5FD8"/>
    <w:rsid w:val="00DD6AA6"/>
    <w:rsid w:val="00DD74E0"/>
    <w:rsid w:val="00DE01CC"/>
    <w:rsid w:val="00DE0700"/>
    <w:rsid w:val="00DE0B2B"/>
    <w:rsid w:val="00DE145D"/>
    <w:rsid w:val="00DE24FF"/>
    <w:rsid w:val="00DE26D7"/>
    <w:rsid w:val="00DE2804"/>
    <w:rsid w:val="00DE2F8B"/>
    <w:rsid w:val="00DE3687"/>
    <w:rsid w:val="00DE45D8"/>
    <w:rsid w:val="00DE476D"/>
    <w:rsid w:val="00DE4A69"/>
    <w:rsid w:val="00DE5F04"/>
    <w:rsid w:val="00DE65C2"/>
    <w:rsid w:val="00DE75D5"/>
    <w:rsid w:val="00DE7716"/>
    <w:rsid w:val="00DF1713"/>
    <w:rsid w:val="00DF2BFF"/>
    <w:rsid w:val="00DF2F9C"/>
    <w:rsid w:val="00DF3C9E"/>
    <w:rsid w:val="00DF41C4"/>
    <w:rsid w:val="00DF43AC"/>
    <w:rsid w:val="00DF4C95"/>
    <w:rsid w:val="00DF571C"/>
    <w:rsid w:val="00DF62F2"/>
    <w:rsid w:val="00DF633E"/>
    <w:rsid w:val="00DF6BF2"/>
    <w:rsid w:val="00DF6C31"/>
    <w:rsid w:val="00DF7163"/>
    <w:rsid w:val="00DF73BC"/>
    <w:rsid w:val="00DF7982"/>
    <w:rsid w:val="00DF7A64"/>
    <w:rsid w:val="00DF7A6E"/>
    <w:rsid w:val="00DF7DD1"/>
    <w:rsid w:val="00E00F9C"/>
    <w:rsid w:val="00E01487"/>
    <w:rsid w:val="00E01757"/>
    <w:rsid w:val="00E01977"/>
    <w:rsid w:val="00E01A26"/>
    <w:rsid w:val="00E024A2"/>
    <w:rsid w:val="00E03930"/>
    <w:rsid w:val="00E04859"/>
    <w:rsid w:val="00E04A70"/>
    <w:rsid w:val="00E04C60"/>
    <w:rsid w:val="00E04F3B"/>
    <w:rsid w:val="00E059DD"/>
    <w:rsid w:val="00E06239"/>
    <w:rsid w:val="00E06EA7"/>
    <w:rsid w:val="00E10596"/>
    <w:rsid w:val="00E10B58"/>
    <w:rsid w:val="00E10BEB"/>
    <w:rsid w:val="00E116A6"/>
    <w:rsid w:val="00E11853"/>
    <w:rsid w:val="00E11CD1"/>
    <w:rsid w:val="00E122CA"/>
    <w:rsid w:val="00E12C6A"/>
    <w:rsid w:val="00E12D97"/>
    <w:rsid w:val="00E13149"/>
    <w:rsid w:val="00E13A65"/>
    <w:rsid w:val="00E13C62"/>
    <w:rsid w:val="00E1481D"/>
    <w:rsid w:val="00E16361"/>
    <w:rsid w:val="00E16899"/>
    <w:rsid w:val="00E16B48"/>
    <w:rsid w:val="00E17730"/>
    <w:rsid w:val="00E1779C"/>
    <w:rsid w:val="00E201A5"/>
    <w:rsid w:val="00E20B64"/>
    <w:rsid w:val="00E210BB"/>
    <w:rsid w:val="00E21893"/>
    <w:rsid w:val="00E21AB9"/>
    <w:rsid w:val="00E21E47"/>
    <w:rsid w:val="00E227EF"/>
    <w:rsid w:val="00E22DB8"/>
    <w:rsid w:val="00E22F69"/>
    <w:rsid w:val="00E238F3"/>
    <w:rsid w:val="00E23947"/>
    <w:rsid w:val="00E23E8B"/>
    <w:rsid w:val="00E240F0"/>
    <w:rsid w:val="00E25C6D"/>
    <w:rsid w:val="00E26AEA"/>
    <w:rsid w:val="00E31662"/>
    <w:rsid w:val="00E31E1E"/>
    <w:rsid w:val="00E32F6F"/>
    <w:rsid w:val="00E33197"/>
    <w:rsid w:val="00E335D7"/>
    <w:rsid w:val="00E34B51"/>
    <w:rsid w:val="00E34C56"/>
    <w:rsid w:val="00E35AE6"/>
    <w:rsid w:val="00E361DC"/>
    <w:rsid w:val="00E362F3"/>
    <w:rsid w:val="00E364FD"/>
    <w:rsid w:val="00E36A27"/>
    <w:rsid w:val="00E36DA8"/>
    <w:rsid w:val="00E36DEB"/>
    <w:rsid w:val="00E36ED3"/>
    <w:rsid w:val="00E370E5"/>
    <w:rsid w:val="00E37697"/>
    <w:rsid w:val="00E37A2C"/>
    <w:rsid w:val="00E37CBE"/>
    <w:rsid w:val="00E37CE7"/>
    <w:rsid w:val="00E401A0"/>
    <w:rsid w:val="00E40715"/>
    <w:rsid w:val="00E40FBB"/>
    <w:rsid w:val="00E413F5"/>
    <w:rsid w:val="00E4163C"/>
    <w:rsid w:val="00E41CD5"/>
    <w:rsid w:val="00E42D10"/>
    <w:rsid w:val="00E42F3C"/>
    <w:rsid w:val="00E43272"/>
    <w:rsid w:val="00E432C9"/>
    <w:rsid w:val="00E44116"/>
    <w:rsid w:val="00E44295"/>
    <w:rsid w:val="00E447E9"/>
    <w:rsid w:val="00E45752"/>
    <w:rsid w:val="00E46014"/>
    <w:rsid w:val="00E5110F"/>
    <w:rsid w:val="00E51172"/>
    <w:rsid w:val="00E519A9"/>
    <w:rsid w:val="00E52753"/>
    <w:rsid w:val="00E52839"/>
    <w:rsid w:val="00E53BA9"/>
    <w:rsid w:val="00E54CD2"/>
    <w:rsid w:val="00E54E34"/>
    <w:rsid w:val="00E55B80"/>
    <w:rsid w:val="00E55E96"/>
    <w:rsid w:val="00E56765"/>
    <w:rsid w:val="00E57129"/>
    <w:rsid w:val="00E57AA8"/>
    <w:rsid w:val="00E60146"/>
    <w:rsid w:val="00E60AE4"/>
    <w:rsid w:val="00E62250"/>
    <w:rsid w:val="00E6272B"/>
    <w:rsid w:val="00E641B5"/>
    <w:rsid w:val="00E64542"/>
    <w:rsid w:val="00E65313"/>
    <w:rsid w:val="00E664F1"/>
    <w:rsid w:val="00E66819"/>
    <w:rsid w:val="00E66CBD"/>
    <w:rsid w:val="00E67174"/>
    <w:rsid w:val="00E67B72"/>
    <w:rsid w:val="00E67EFD"/>
    <w:rsid w:val="00E7040C"/>
    <w:rsid w:val="00E7080C"/>
    <w:rsid w:val="00E70ED0"/>
    <w:rsid w:val="00E71849"/>
    <w:rsid w:val="00E718CB"/>
    <w:rsid w:val="00E71C7C"/>
    <w:rsid w:val="00E7234E"/>
    <w:rsid w:val="00E7269B"/>
    <w:rsid w:val="00E728FA"/>
    <w:rsid w:val="00E731B9"/>
    <w:rsid w:val="00E73203"/>
    <w:rsid w:val="00E73216"/>
    <w:rsid w:val="00E73376"/>
    <w:rsid w:val="00E7370F"/>
    <w:rsid w:val="00E73E33"/>
    <w:rsid w:val="00E746BA"/>
    <w:rsid w:val="00E74712"/>
    <w:rsid w:val="00E74842"/>
    <w:rsid w:val="00E74EAE"/>
    <w:rsid w:val="00E76353"/>
    <w:rsid w:val="00E768B6"/>
    <w:rsid w:val="00E77C24"/>
    <w:rsid w:val="00E80572"/>
    <w:rsid w:val="00E80939"/>
    <w:rsid w:val="00E81127"/>
    <w:rsid w:val="00E82307"/>
    <w:rsid w:val="00E82E14"/>
    <w:rsid w:val="00E831A8"/>
    <w:rsid w:val="00E834F9"/>
    <w:rsid w:val="00E83D0A"/>
    <w:rsid w:val="00E84817"/>
    <w:rsid w:val="00E8495F"/>
    <w:rsid w:val="00E84D68"/>
    <w:rsid w:val="00E84F16"/>
    <w:rsid w:val="00E86787"/>
    <w:rsid w:val="00E87154"/>
    <w:rsid w:val="00E872BE"/>
    <w:rsid w:val="00E876B0"/>
    <w:rsid w:val="00E87A1F"/>
    <w:rsid w:val="00E87BB3"/>
    <w:rsid w:val="00E90229"/>
    <w:rsid w:val="00E905D7"/>
    <w:rsid w:val="00E908D4"/>
    <w:rsid w:val="00E90D3B"/>
    <w:rsid w:val="00E9106E"/>
    <w:rsid w:val="00E91230"/>
    <w:rsid w:val="00E92ADF"/>
    <w:rsid w:val="00E93303"/>
    <w:rsid w:val="00E935A3"/>
    <w:rsid w:val="00E93C71"/>
    <w:rsid w:val="00E941DA"/>
    <w:rsid w:val="00E957F5"/>
    <w:rsid w:val="00E95D34"/>
    <w:rsid w:val="00E961EF"/>
    <w:rsid w:val="00E97111"/>
    <w:rsid w:val="00EA05EF"/>
    <w:rsid w:val="00EA0B0D"/>
    <w:rsid w:val="00EA155B"/>
    <w:rsid w:val="00EA17ED"/>
    <w:rsid w:val="00EA1D3A"/>
    <w:rsid w:val="00EA2295"/>
    <w:rsid w:val="00EA22B9"/>
    <w:rsid w:val="00EA3392"/>
    <w:rsid w:val="00EA4461"/>
    <w:rsid w:val="00EA4F8C"/>
    <w:rsid w:val="00EA5865"/>
    <w:rsid w:val="00EA5CCE"/>
    <w:rsid w:val="00EA6312"/>
    <w:rsid w:val="00EA6330"/>
    <w:rsid w:val="00EA697C"/>
    <w:rsid w:val="00EA6C6A"/>
    <w:rsid w:val="00EA76F7"/>
    <w:rsid w:val="00EA7CA0"/>
    <w:rsid w:val="00EB0D2D"/>
    <w:rsid w:val="00EB1D5B"/>
    <w:rsid w:val="00EB20D1"/>
    <w:rsid w:val="00EB2714"/>
    <w:rsid w:val="00EB2920"/>
    <w:rsid w:val="00EB2ABE"/>
    <w:rsid w:val="00EB3A09"/>
    <w:rsid w:val="00EB3E1D"/>
    <w:rsid w:val="00EB57B6"/>
    <w:rsid w:val="00EB71C2"/>
    <w:rsid w:val="00EC01AC"/>
    <w:rsid w:val="00EC0299"/>
    <w:rsid w:val="00EC074C"/>
    <w:rsid w:val="00EC0A9D"/>
    <w:rsid w:val="00EC0ED8"/>
    <w:rsid w:val="00EC1A7D"/>
    <w:rsid w:val="00EC22DE"/>
    <w:rsid w:val="00EC2C37"/>
    <w:rsid w:val="00EC318E"/>
    <w:rsid w:val="00EC3CFE"/>
    <w:rsid w:val="00EC512F"/>
    <w:rsid w:val="00EC5680"/>
    <w:rsid w:val="00EC57D2"/>
    <w:rsid w:val="00EC67C0"/>
    <w:rsid w:val="00EC7E6B"/>
    <w:rsid w:val="00EC7E9D"/>
    <w:rsid w:val="00ED00C0"/>
    <w:rsid w:val="00ED08E1"/>
    <w:rsid w:val="00ED0B7C"/>
    <w:rsid w:val="00ED1A7F"/>
    <w:rsid w:val="00ED1C01"/>
    <w:rsid w:val="00ED1E66"/>
    <w:rsid w:val="00ED23FF"/>
    <w:rsid w:val="00ED2A2B"/>
    <w:rsid w:val="00ED38FD"/>
    <w:rsid w:val="00ED3A5A"/>
    <w:rsid w:val="00ED40C0"/>
    <w:rsid w:val="00ED5791"/>
    <w:rsid w:val="00ED59BF"/>
    <w:rsid w:val="00ED5D1D"/>
    <w:rsid w:val="00ED6D14"/>
    <w:rsid w:val="00ED6E8F"/>
    <w:rsid w:val="00ED6F6D"/>
    <w:rsid w:val="00ED748D"/>
    <w:rsid w:val="00ED7AAD"/>
    <w:rsid w:val="00EE039E"/>
    <w:rsid w:val="00EE06C6"/>
    <w:rsid w:val="00EE0851"/>
    <w:rsid w:val="00EE0B55"/>
    <w:rsid w:val="00EE163D"/>
    <w:rsid w:val="00EE215E"/>
    <w:rsid w:val="00EE24F1"/>
    <w:rsid w:val="00EE28B3"/>
    <w:rsid w:val="00EE36D6"/>
    <w:rsid w:val="00EE3877"/>
    <w:rsid w:val="00EE3A0C"/>
    <w:rsid w:val="00EE3EB0"/>
    <w:rsid w:val="00EE445F"/>
    <w:rsid w:val="00EE5591"/>
    <w:rsid w:val="00EE5745"/>
    <w:rsid w:val="00EE5B86"/>
    <w:rsid w:val="00EE5DBC"/>
    <w:rsid w:val="00EE6B11"/>
    <w:rsid w:val="00EE7B5B"/>
    <w:rsid w:val="00EF0CFC"/>
    <w:rsid w:val="00EF1308"/>
    <w:rsid w:val="00EF13E2"/>
    <w:rsid w:val="00EF1BA5"/>
    <w:rsid w:val="00EF39D4"/>
    <w:rsid w:val="00EF3A20"/>
    <w:rsid w:val="00EF44B8"/>
    <w:rsid w:val="00EF46B0"/>
    <w:rsid w:val="00EF4784"/>
    <w:rsid w:val="00EF48D8"/>
    <w:rsid w:val="00EF4E83"/>
    <w:rsid w:val="00EF5497"/>
    <w:rsid w:val="00EF6C92"/>
    <w:rsid w:val="00F0025D"/>
    <w:rsid w:val="00F00345"/>
    <w:rsid w:val="00F0083F"/>
    <w:rsid w:val="00F0092C"/>
    <w:rsid w:val="00F00FA1"/>
    <w:rsid w:val="00F01219"/>
    <w:rsid w:val="00F019B9"/>
    <w:rsid w:val="00F03A35"/>
    <w:rsid w:val="00F048F1"/>
    <w:rsid w:val="00F05177"/>
    <w:rsid w:val="00F05B29"/>
    <w:rsid w:val="00F05EE9"/>
    <w:rsid w:val="00F0605F"/>
    <w:rsid w:val="00F069BF"/>
    <w:rsid w:val="00F07292"/>
    <w:rsid w:val="00F0743A"/>
    <w:rsid w:val="00F10CA2"/>
    <w:rsid w:val="00F11320"/>
    <w:rsid w:val="00F123AD"/>
    <w:rsid w:val="00F1302B"/>
    <w:rsid w:val="00F13933"/>
    <w:rsid w:val="00F1449A"/>
    <w:rsid w:val="00F14939"/>
    <w:rsid w:val="00F16FCF"/>
    <w:rsid w:val="00F172AC"/>
    <w:rsid w:val="00F17615"/>
    <w:rsid w:val="00F17A37"/>
    <w:rsid w:val="00F17CC1"/>
    <w:rsid w:val="00F17E17"/>
    <w:rsid w:val="00F20D02"/>
    <w:rsid w:val="00F2124B"/>
    <w:rsid w:val="00F21E68"/>
    <w:rsid w:val="00F221D5"/>
    <w:rsid w:val="00F228E3"/>
    <w:rsid w:val="00F22A22"/>
    <w:rsid w:val="00F22C4B"/>
    <w:rsid w:val="00F234B0"/>
    <w:rsid w:val="00F2497C"/>
    <w:rsid w:val="00F249D1"/>
    <w:rsid w:val="00F25042"/>
    <w:rsid w:val="00F2545F"/>
    <w:rsid w:val="00F25745"/>
    <w:rsid w:val="00F27227"/>
    <w:rsid w:val="00F27255"/>
    <w:rsid w:val="00F30776"/>
    <w:rsid w:val="00F30A9C"/>
    <w:rsid w:val="00F30F47"/>
    <w:rsid w:val="00F31243"/>
    <w:rsid w:val="00F31627"/>
    <w:rsid w:val="00F318D3"/>
    <w:rsid w:val="00F3195F"/>
    <w:rsid w:val="00F33A9C"/>
    <w:rsid w:val="00F34385"/>
    <w:rsid w:val="00F343F5"/>
    <w:rsid w:val="00F34997"/>
    <w:rsid w:val="00F35088"/>
    <w:rsid w:val="00F3530C"/>
    <w:rsid w:val="00F35933"/>
    <w:rsid w:val="00F366A4"/>
    <w:rsid w:val="00F36DCB"/>
    <w:rsid w:val="00F372E0"/>
    <w:rsid w:val="00F3785C"/>
    <w:rsid w:val="00F37CC5"/>
    <w:rsid w:val="00F37D3A"/>
    <w:rsid w:val="00F40505"/>
    <w:rsid w:val="00F4076F"/>
    <w:rsid w:val="00F40A84"/>
    <w:rsid w:val="00F410E6"/>
    <w:rsid w:val="00F4249E"/>
    <w:rsid w:val="00F4396A"/>
    <w:rsid w:val="00F449F4"/>
    <w:rsid w:val="00F44DF6"/>
    <w:rsid w:val="00F452F0"/>
    <w:rsid w:val="00F45ECF"/>
    <w:rsid w:val="00F46635"/>
    <w:rsid w:val="00F4677D"/>
    <w:rsid w:val="00F46C2B"/>
    <w:rsid w:val="00F46FFC"/>
    <w:rsid w:val="00F47378"/>
    <w:rsid w:val="00F47516"/>
    <w:rsid w:val="00F47980"/>
    <w:rsid w:val="00F50F52"/>
    <w:rsid w:val="00F50FF5"/>
    <w:rsid w:val="00F51694"/>
    <w:rsid w:val="00F51CEE"/>
    <w:rsid w:val="00F5215C"/>
    <w:rsid w:val="00F5260B"/>
    <w:rsid w:val="00F52789"/>
    <w:rsid w:val="00F53416"/>
    <w:rsid w:val="00F53B43"/>
    <w:rsid w:val="00F55A25"/>
    <w:rsid w:val="00F55AD4"/>
    <w:rsid w:val="00F55ADA"/>
    <w:rsid w:val="00F5617A"/>
    <w:rsid w:val="00F570AD"/>
    <w:rsid w:val="00F60D9C"/>
    <w:rsid w:val="00F60F97"/>
    <w:rsid w:val="00F61511"/>
    <w:rsid w:val="00F6152D"/>
    <w:rsid w:val="00F61C32"/>
    <w:rsid w:val="00F63147"/>
    <w:rsid w:val="00F63D91"/>
    <w:rsid w:val="00F6403B"/>
    <w:rsid w:val="00F6412D"/>
    <w:rsid w:val="00F648CE"/>
    <w:rsid w:val="00F65A9A"/>
    <w:rsid w:val="00F65BD1"/>
    <w:rsid w:val="00F65CFC"/>
    <w:rsid w:val="00F65D06"/>
    <w:rsid w:val="00F665C7"/>
    <w:rsid w:val="00F6662F"/>
    <w:rsid w:val="00F66937"/>
    <w:rsid w:val="00F66C6C"/>
    <w:rsid w:val="00F66E8D"/>
    <w:rsid w:val="00F66EDA"/>
    <w:rsid w:val="00F71519"/>
    <w:rsid w:val="00F71626"/>
    <w:rsid w:val="00F71715"/>
    <w:rsid w:val="00F7269D"/>
    <w:rsid w:val="00F728E1"/>
    <w:rsid w:val="00F72BB9"/>
    <w:rsid w:val="00F739C3"/>
    <w:rsid w:val="00F73C29"/>
    <w:rsid w:val="00F73EA3"/>
    <w:rsid w:val="00F74CBD"/>
    <w:rsid w:val="00F74FA1"/>
    <w:rsid w:val="00F750E5"/>
    <w:rsid w:val="00F75185"/>
    <w:rsid w:val="00F7600C"/>
    <w:rsid w:val="00F80810"/>
    <w:rsid w:val="00F814A5"/>
    <w:rsid w:val="00F82597"/>
    <w:rsid w:val="00F82AC0"/>
    <w:rsid w:val="00F82F12"/>
    <w:rsid w:val="00F831DC"/>
    <w:rsid w:val="00F85D83"/>
    <w:rsid w:val="00F8643C"/>
    <w:rsid w:val="00F86C95"/>
    <w:rsid w:val="00F870C6"/>
    <w:rsid w:val="00F87589"/>
    <w:rsid w:val="00F87D4A"/>
    <w:rsid w:val="00F90885"/>
    <w:rsid w:val="00F90E6C"/>
    <w:rsid w:val="00F916B7"/>
    <w:rsid w:val="00F92610"/>
    <w:rsid w:val="00F9374C"/>
    <w:rsid w:val="00F93FD5"/>
    <w:rsid w:val="00F94AD5"/>
    <w:rsid w:val="00F94CB3"/>
    <w:rsid w:val="00F95112"/>
    <w:rsid w:val="00F95759"/>
    <w:rsid w:val="00F95C47"/>
    <w:rsid w:val="00F95EAC"/>
    <w:rsid w:val="00F96123"/>
    <w:rsid w:val="00F97514"/>
    <w:rsid w:val="00F979A4"/>
    <w:rsid w:val="00F97A54"/>
    <w:rsid w:val="00FA00EF"/>
    <w:rsid w:val="00FA01D7"/>
    <w:rsid w:val="00FA0623"/>
    <w:rsid w:val="00FA0665"/>
    <w:rsid w:val="00FA0AB3"/>
    <w:rsid w:val="00FA0B41"/>
    <w:rsid w:val="00FA10FB"/>
    <w:rsid w:val="00FA118B"/>
    <w:rsid w:val="00FA194C"/>
    <w:rsid w:val="00FA2A83"/>
    <w:rsid w:val="00FA3652"/>
    <w:rsid w:val="00FA387C"/>
    <w:rsid w:val="00FA39CF"/>
    <w:rsid w:val="00FA471A"/>
    <w:rsid w:val="00FA5E4A"/>
    <w:rsid w:val="00FA64A8"/>
    <w:rsid w:val="00FA695B"/>
    <w:rsid w:val="00FA737B"/>
    <w:rsid w:val="00FA7D2D"/>
    <w:rsid w:val="00FB0502"/>
    <w:rsid w:val="00FB06D9"/>
    <w:rsid w:val="00FB0E75"/>
    <w:rsid w:val="00FB0F4E"/>
    <w:rsid w:val="00FB1443"/>
    <w:rsid w:val="00FB2109"/>
    <w:rsid w:val="00FB2404"/>
    <w:rsid w:val="00FB4584"/>
    <w:rsid w:val="00FB4F5A"/>
    <w:rsid w:val="00FB7C9A"/>
    <w:rsid w:val="00FB7E97"/>
    <w:rsid w:val="00FC036B"/>
    <w:rsid w:val="00FC15A2"/>
    <w:rsid w:val="00FC16AD"/>
    <w:rsid w:val="00FC3116"/>
    <w:rsid w:val="00FC33CF"/>
    <w:rsid w:val="00FC37D9"/>
    <w:rsid w:val="00FC4C4A"/>
    <w:rsid w:val="00FC4F40"/>
    <w:rsid w:val="00FC5100"/>
    <w:rsid w:val="00FC5925"/>
    <w:rsid w:val="00FC5B22"/>
    <w:rsid w:val="00FC6500"/>
    <w:rsid w:val="00FC7366"/>
    <w:rsid w:val="00FC751A"/>
    <w:rsid w:val="00FC7569"/>
    <w:rsid w:val="00FC7995"/>
    <w:rsid w:val="00FC7EB6"/>
    <w:rsid w:val="00FD0BBF"/>
    <w:rsid w:val="00FD21BA"/>
    <w:rsid w:val="00FD27EA"/>
    <w:rsid w:val="00FD2869"/>
    <w:rsid w:val="00FD28A4"/>
    <w:rsid w:val="00FD2A21"/>
    <w:rsid w:val="00FD3D5E"/>
    <w:rsid w:val="00FD4A10"/>
    <w:rsid w:val="00FD5155"/>
    <w:rsid w:val="00FD520C"/>
    <w:rsid w:val="00FD6FCC"/>
    <w:rsid w:val="00FD700E"/>
    <w:rsid w:val="00FD724D"/>
    <w:rsid w:val="00FD780C"/>
    <w:rsid w:val="00FD7B90"/>
    <w:rsid w:val="00FE076C"/>
    <w:rsid w:val="00FE0C79"/>
    <w:rsid w:val="00FE1869"/>
    <w:rsid w:val="00FE1E68"/>
    <w:rsid w:val="00FE203D"/>
    <w:rsid w:val="00FE2344"/>
    <w:rsid w:val="00FE268B"/>
    <w:rsid w:val="00FE3884"/>
    <w:rsid w:val="00FE4298"/>
    <w:rsid w:val="00FE454B"/>
    <w:rsid w:val="00FE486B"/>
    <w:rsid w:val="00FE4C6D"/>
    <w:rsid w:val="00FE4D67"/>
    <w:rsid w:val="00FE567B"/>
    <w:rsid w:val="00FE5A27"/>
    <w:rsid w:val="00FE5FE2"/>
    <w:rsid w:val="00FE60DE"/>
    <w:rsid w:val="00FE61B3"/>
    <w:rsid w:val="00FE691B"/>
    <w:rsid w:val="00FE69C5"/>
    <w:rsid w:val="00FE7386"/>
    <w:rsid w:val="00FE75D8"/>
    <w:rsid w:val="00FE75EF"/>
    <w:rsid w:val="00FF0E65"/>
    <w:rsid w:val="00FF0EE9"/>
    <w:rsid w:val="00FF1784"/>
    <w:rsid w:val="00FF1EED"/>
    <w:rsid w:val="00FF2367"/>
    <w:rsid w:val="00FF29CF"/>
    <w:rsid w:val="00FF3172"/>
    <w:rsid w:val="00FF3C6B"/>
    <w:rsid w:val="00FF46A8"/>
    <w:rsid w:val="00FF50AC"/>
    <w:rsid w:val="00FF520A"/>
    <w:rsid w:val="00FF5771"/>
    <w:rsid w:val="00FF74D4"/>
    <w:rsid w:val="00FF74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5602" fill="f" fillcolor="white" stroke="f">
      <v:fill color="white" on="f"/>
      <v:stroke on="f"/>
      <o:colormru v:ext="edit" colors="#00c"/>
    </o:shapedefaults>
    <o:shapelayout v:ext="edit">
      <o:idmap v:ext="edit" data="1,3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1" w:defUIPriority="0" w:defSemiHidden="0" w:defUnhideWhenUsed="0" w:defQFormat="0" w:count="267">
    <w:lsdException w:name="Normal" w:locked="0" w:qFormat="1"/>
    <w:lsdException w:name="heading 1" w:locked="0" w:uiPriority="9" w:qFormat="1"/>
    <w:lsdException w:name="heading 2" w:locked="0" w:uiPriority="9" w:qFormat="1"/>
    <w:lsdException w:name="heading 3" w:locked="0" w:uiPriority="9" w:qFormat="1"/>
    <w:lsdException w:name="heading 4" w:locked="0" w:uiPriority="9" w:qFormat="1"/>
    <w:lsdException w:name="heading 5" w:uiPriority="9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locked="0" w:uiPriority="99"/>
    <w:lsdException w:name="footer" w:locked="0" w:uiPriority="99"/>
    <w:lsdException w:name="caption" w:qFormat="1"/>
    <w:lsdException w:name="Title" w:qFormat="1"/>
    <w:lsdException w:name="Default Paragraph Font" w:locked="0"/>
    <w:lsdException w:name="Body Text" w:locked="0"/>
    <w:lsdException w:name="Subtitle" w:qFormat="1"/>
    <w:lsdException w:name="Hyperlink" w:uiPriority="99"/>
    <w:lsdException w:name="Strong" w:uiPriority="22" w:qFormat="1"/>
    <w:lsdException w:name="Emphasis" w:locked="0" w:uiPriority="20" w:qFormat="1"/>
    <w:lsdException w:name="HTML Top of Form" w:locked="0"/>
    <w:lsdException w:name="HTML Bottom of Form" w:locked="0"/>
    <w:lsdException w:name="Normal Table" w:locked="0"/>
    <w:lsdException w:name="No List" w:locked="0" w:uiPriority="99"/>
    <w:lsdException w:name="Table Classic 1" w:locked="0"/>
    <w:lsdException w:name="Table Grid 1" w:locked="0"/>
    <w:lsdException w:name="Balloon Text" w:uiPriority="99"/>
    <w:lsdException w:name="Table Grid" w:uiPriority="59"/>
    <w:lsdException w:name="Placeholder Text" w:locked="0" w:semiHidden="1" w:uiPriority="99"/>
    <w:lsdException w:name="No Spacing" w:locked="0" w:uiPriority="1" w:qFormat="1"/>
    <w:lsdException w:name="Light Shading" w:locked="0" w:uiPriority="60"/>
    <w:lsdException w:name="Light List" w:locked="0" w:uiPriority="61"/>
    <w:lsdException w:name="Light Grid" w:locked="0" w:uiPriority="62"/>
    <w:lsdException w:name="Medium Shading 1" w:locked="0" w:uiPriority="63"/>
    <w:lsdException w:name="Medium Shading 2" w:locked="0" w:uiPriority="64"/>
    <w:lsdException w:name="Medium List 1" w:locked="0" w:uiPriority="65"/>
    <w:lsdException w:name="Medium List 2" w:locked="0" w:uiPriority="66"/>
    <w:lsdException w:name="Medium Grid 1" w:locked="0" w:uiPriority="67"/>
    <w:lsdException w:name="Medium Grid 2" w:locked="0" w:uiPriority="68"/>
    <w:lsdException w:name="Medium Grid 3" w:locked="0" w:uiPriority="69"/>
    <w:lsdException w:name="Dark List" w:locked="0" w:uiPriority="70"/>
    <w:lsdException w:name="Colorful Shading" w:locked="0" w:uiPriority="71"/>
    <w:lsdException w:name="Colorful List" w:locked="0" w:uiPriority="72"/>
    <w:lsdException w:name="Colorful Grid" w:locked="0" w:uiPriority="73"/>
    <w:lsdException w:name="Light Shading Accent 1" w:locked="0" w:uiPriority="60"/>
    <w:lsdException w:name="Light List Accent 1" w:locked="0" w:uiPriority="61"/>
    <w:lsdException w:name="Light Grid Accent 1" w:locked="0" w:uiPriority="62"/>
    <w:lsdException w:name="Medium Shading 1 Accent 1" w:locked="0" w:uiPriority="63"/>
    <w:lsdException w:name="Medium Shading 2 Accent 1" w:locked="0" w:uiPriority="64"/>
    <w:lsdException w:name="Medium List 1 Accent 1" w:locked="0" w:uiPriority="65"/>
    <w:lsdException w:name="Revision" w:locked="0" w:semiHidden="1" w:uiPriority="99"/>
    <w:lsdException w:name="List Paragraph" w:locked="0" w:uiPriority="34" w:qFormat="1"/>
    <w:lsdException w:name="Quote" w:locked="0" w:uiPriority="29" w:qFormat="1"/>
    <w:lsdException w:name="Intense Quote" w:locked="0" w:uiPriority="30" w:qFormat="1"/>
    <w:lsdException w:name="Medium List 2 Accent 1" w:locked="0" w:uiPriority="66"/>
    <w:lsdException w:name="Medium Grid 1 Accent 1" w:locked="0" w:uiPriority="67"/>
    <w:lsdException w:name="Medium Grid 2 Accent 1" w:locked="0" w:uiPriority="68"/>
    <w:lsdException w:name="Medium Grid 3 Accent 1" w:locked="0" w:uiPriority="69"/>
    <w:lsdException w:name="Dark List Accent 1" w:locked="0" w:uiPriority="70"/>
    <w:lsdException w:name="Colorful Shading Accent 1" w:locked="0" w:uiPriority="71"/>
    <w:lsdException w:name="Colorful List Accent 1" w:locked="0" w:uiPriority="72"/>
    <w:lsdException w:name="Colorful Grid Accent 1" w:locked="0" w:uiPriority="73"/>
    <w:lsdException w:name="Light Shading Accent 2" w:locked="0" w:uiPriority="60"/>
    <w:lsdException w:name="Light List Accent 2" w:locked="0" w:uiPriority="61"/>
    <w:lsdException w:name="Light Grid Accent 2" w:locked="0" w:uiPriority="62"/>
    <w:lsdException w:name="Medium Shading 1 Accent 2" w:locked="0" w:uiPriority="63"/>
    <w:lsdException w:name="Medium Shading 2 Accent 2" w:locked="0" w:uiPriority="64"/>
    <w:lsdException w:name="Medium List 1 Accent 2" w:locked="0" w:uiPriority="65"/>
    <w:lsdException w:name="Medium List 2 Accent 2" w:locked="0" w:uiPriority="66"/>
    <w:lsdException w:name="Medium Grid 1 Accent 2" w:locked="0" w:uiPriority="67"/>
    <w:lsdException w:name="Medium Grid 2 Accent 2" w:locked="0" w:uiPriority="68"/>
    <w:lsdException w:name="Medium Grid 3 Accent 2" w:locked="0" w:uiPriority="69"/>
    <w:lsdException w:name="Dark List Accent 2" w:locked="0" w:uiPriority="70"/>
    <w:lsdException w:name="Colorful Shading Accent 2" w:locked="0" w:uiPriority="71"/>
    <w:lsdException w:name="Colorful List Accent 2" w:locked="0" w:uiPriority="72"/>
    <w:lsdException w:name="Colorful Grid Accent 2" w:locked="0" w:uiPriority="73"/>
    <w:lsdException w:name="Light Shading Accent 3" w:locked="0" w:uiPriority="60"/>
    <w:lsdException w:name="Light List Accent 3" w:locked="0" w:uiPriority="61"/>
    <w:lsdException w:name="Light Grid Accent 3" w:locked="0" w:uiPriority="62"/>
    <w:lsdException w:name="Medium Shading 1 Accent 3" w:locked="0" w:uiPriority="63"/>
    <w:lsdException w:name="Medium Shading 2 Accent 3" w:locked="0" w:uiPriority="64"/>
    <w:lsdException w:name="Medium List 1 Accent 3" w:locked="0" w:uiPriority="65"/>
    <w:lsdException w:name="Medium List 2 Accent 3" w:locked="0" w:uiPriority="66"/>
    <w:lsdException w:name="Medium Grid 1 Accent 3" w:locked="0" w:uiPriority="67"/>
    <w:lsdException w:name="Medium Grid 2 Accent 3" w:locked="0" w:uiPriority="68"/>
    <w:lsdException w:name="Medium Grid 3 Accent 3" w:locked="0" w:uiPriority="69"/>
    <w:lsdException w:name="Dark List Accent 3" w:locked="0" w:uiPriority="70"/>
    <w:lsdException w:name="Colorful Shading Accent 3" w:locked="0" w:uiPriority="71"/>
    <w:lsdException w:name="Colorful List Accent 3" w:locked="0" w:uiPriority="72"/>
    <w:lsdException w:name="Colorful Grid Accent 3" w:locked="0" w:uiPriority="73"/>
    <w:lsdException w:name="Light Shading Accent 4" w:locked="0" w:uiPriority="60"/>
    <w:lsdException w:name="Light List Accent 4" w:locked="0" w:uiPriority="61"/>
    <w:lsdException w:name="Light Grid Accent 4" w:locked="0" w:uiPriority="62"/>
    <w:lsdException w:name="Medium Shading 1 Accent 4" w:locked="0" w:uiPriority="63"/>
    <w:lsdException w:name="Medium Shading 2 Accent 4" w:locked="0" w:uiPriority="64"/>
    <w:lsdException w:name="Medium List 1 Accent 4" w:locked="0" w:uiPriority="65"/>
    <w:lsdException w:name="Medium List 2 Accent 4" w:locked="0" w:uiPriority="66"/>
    <w:lsdException w:name="Medium Grid 1 Accent 4" w:locked="0" w:uiPriority="67"/>
    <w:lsdException w:name="Medium Grid 2 Accent 4" w:locked="0" w:uiPriority="68"/>
    <w:lsdException w:name="Medium Grid 3 Accent 4" w:locked="0" w:uiPriority="69"/>
    <w:lsdException w:name="Dark List Accent 4" w:locked="0" w:uiPriority="70"/>
    <w:lsdException w:name="Colorful Shading Accent 4" w:locked="0" w:uiPriority="71"/>
    <w:lsdException w:name="Colorful List Accent 4" w:locked="0" w:uiPriority="72"/>
    <w:lsdException w:name="Colorful Grid Accent 4" w:locked="0" w:uiPriority="73"/>
    <w:lsdException w:name="Light Shading Accent 5" w:locked="0" w:uiPriority="60"/>
    <w:lsdException w:name="Light List Accent 5" w:locked="0" w:uiPriority="61"/>
    <w:lsdException w:name="Light Grid Accent 5" w:locked="0" w:uiPriority="62"/>
    <w:lsdException w:name="Medium Shading 1 Accent 5" w:locked="0" w:uiPriority="63"/>
    <w:lsdException w:name="Medium Shading 2 Accent 5" w:locked="0" w:uiPriority="64"/>
    <w:lsdException w:name="Medium List 1 Accent 5" w:locked="0" w:uiPriority="65"/>
    <w:lsdException w:name="Medium List 2 Accent 5" w:locked="0" w:uiPriority="66"/>
    <w:lsdException w:name="Medium Grid 1 Accent 5" w:locked="0" w:uiPriority="67"/>
    <w:lsdException w:name="Medium Grid 2 Accent 5" w:locked="0" w:uiPriority="68"/>
    <w:lsdException w:name="Medium Grid 3 Accent 5" w:locked="0" w:uiPriority="69"/>
    <w:lsdException w:name="Dark List Accent 5" w:locked="0" w:uiPriority="70"/>
    <w:lsdException w:name="Colorful Shading Accent 5" w:locked="0" w:uiPriority="71"/>
    <w:lsdException w:name="Colorful List Accent 5" w:locked="0" w:uiPriority="72"/>
    <w:lsdException w:name="Colorful Grid Accent 5" w:locked="0" w:uiPriority="73"/>
    <w:lsdException w:name="Light Shading Accent 6" w:locked="0" w:uiPriority="60"/>
    <w:lsdException w:name="Light List Accent 6" w:locked="0" w:uiPriority="61"/>
    <w:lsdException w:name="Light Grid Accent 6" w:locked="0" w:uiPriority="62"/>
    <w:lsdException w:name="Medium Shading 1 Accent 6" w:locked="0" w:uiPriority="63"/>
    <w:lsdException w:name="Medium Shading 2 Accent 6" w:locked="0" w:uiPriority="64"/>
    <w:lsdException w:name="Medium List 1 Accent 6" w:locked="0" w:uiPriority="65"/>
    <w:lsdException w:name="Medium List 2 Accent 6" w:locked="0" w:uiPriority="66"/>
    <w:lsdException w:name="Medium Grid 1 Accent 6" w:locked="0" w:uiPriority="67"/>
    <w:lsdException w:name="Medium Grid 2 Accent 6" w:locked="0" w:uiPriority="68"/>
    <w:lsdException w:name="Medium Grid 3 Accent 6" w:locked="0" w:uiPriority="69"/>
    <w:lsdException w:name="Dark List Accent 6" w:locked="0" w:uiPriority="70"/>
    <w:lsdException w:name="Colorful Shading Accent 6" w:locked="0" w:uiPriority="71"/>
    <w:lsdException w:name="Colorful List Accent 6" w:locked="0" w:uiPriority="72"/>
    <w:lsdException w:name="Colorful Grid Accent 6" w:locked="0" w:uiPriority="73"/>
    <w:lsdException w:name="Subtle Emphasis" w:locked="0" w:uiPriority="19" w:qFormat="1"/>
    <w:lsdException w:name="Intense Emphasis" w:locked="0" w:uiPriority="21" w:qFormat="1"/>
    <w:lsdException w:name="Subtle Reference" w:locked="0" w:uiPriority="31" w:qFormat="1"/>
    <w:lsdException w:name="Intense Reference" w:locked="0" w:uiPriority="32" w:qFormat="1"/>
    <w:lsdException w:name="Book Title" w:locked="0" w:uiPriority="33" w:qFormat="1"/>
    <w:lsdException w:name="Bibliography" w:locked="0" w:semiHidden="1" w:uiPriority="37" w:unhideWhenUsed="1"/>
    <w:lsdException w:name="TOC Heading" w:locked="0" w:semiHidden="1" w:uiPriority="39" w:unhideWhenUsed="1" w:qFormat="1"/>
  </w:latentStyles>
  <w:style w:type="paragraph" w:default="1" w:styleId="a">
    <w:name w:val="Normal"/>
    <w:qFormat/>
    <w:rsid w:val="00E04F3B"/>
    <w:pPr>
      <w:spacing w:after="240" w:line="264" w:lineRule="auto"/>
    </w:pPr>
    <w:rPr>
      <w:rFonts w:asciiTheme="minorHAnsi" w:hAnsiTheme="minorHAnsi"/>
      <w:sz w:val="22"/>
      <w:szCs w:val="18"/>
      <w:lang w:eastAsia="ja-JP"/>
    </w:rPr>
  </w:style>
  <w:style w:type="paragraph" w:styleId="1">
    <w:name w:val="heading 1"/>
    <w:aliases w:val="h1"/>
    <w:basedOn w:val="a"/>
    <w:next w:val="a0"/>
    <w:link w:val="1Char"/>
    <w:uiPriority w:val="9"/>
    <w:qFormat/>
    <w:rsid w:val="00462AD0"/>
    <w:pPr>
      <w:keepNext/>
      <w:pageBreakBefore/>
      <w:numPr>
        <w:numId w:val="5"/>
      </w:numPr>
      <w:spacing w:before="100" w:line="240" w:lineRule="auto"/>
      <w:jc w:val="center"/>
      <w:outlineLvl w:val="0"/>
    </w:pPr>
    <w:rPr>
      <w:rFonts w:asciiTheme="majorHAnsi" w:hAnsiTheme="majorHAnsi" w:cs="Arial"/>
      <w:bCs/>
      <w:caps/>
      <w:kern w:val="32"/>
      <w:sz w:val="30"/>
      <w:szCs w:val="32"/>
    </w:rPr>
  </w:style>
  <w:style w:type="paragraph" w:styleId="2">
    <w:name w:val="heading 2"/>
    <w:aliases w:val="h2"/>
    <w:basedOn w:val="a"/>
    <w:next w:val="a0"/>
    <w:link w:val="2Char"/>
    <w:uiPriority w:val="9"/>
    <w:qFormat/>
    <w:rsid w:val="00462AD0"/>
    <w:pPr>
      <w:keepNext/>
      <w:numPr>
        <w:ilvl w:val="1"/>
        <w:numId w:val="5"/>
      </w:numPr>
      <w:spacing w:before="480" w:line="240" w:lineRule="auto"/>
      <w:outlineLvl w:val="1"/>
    </w:pPr>
    <w:rPr>
      <w:rFonts w:asciiTheme="majorHAnsi" w:hAnsiTheme="majorHAnsi" w:cs="Arial"/>
      <w:bCs/>
      <w:iCs/>
      <w:sz w:val="24"/>
      <w:szCs w:val="28"/>
    </w:rPr>
  </w:style>
  <w:style w:type="paragraph" w:styleId="3">
    <w:name w:val="heading 3"/>
    <w:aliases w:val="h3"/>
    <w:basedOn w:val="a"/>
    <w:next w:val="a0"/>
    <w:link w:val="3Char"/>
    <w:uiPriority w:val="9"/>
    <w:qFormat/>
    <w:rsid w:val="00A6214D"/>
    <w:pPr>
      <w:keepNext/>
      <w:numPr>
        <w:ilvl w:val="2"/>
        <w:numId w:val="5"/>
      </w:numPr>
      <w:spacing w:before="240" w:after="120"/>
      <w:outlineLvl w:val="2"/>
    </w:pPr>
    <w:rPr>
      <w:rFonts w:cs="Arial"/>
      <w:b/>
      <w:bCs/>
      <w:i/>
      <w:szCs w:val="26"/>
    </w:rPr>
  </w:style>
  <w:style w:type="paragraph" w:styleId="4">
    <w:name w:val="heading 4"/>
    <w:aliases w:val="h4"/>
    <w:basedOn w:val="a"/>
    <w:next w:val="a0"/>
    <w:link w:val="4Char"/>
    <w:uiPriority w:val="9"/>
    <w:qFormat/>
    <w:rsid w:val="006E112D"/>
    <w:pPr>
      <w:keepNext/>
      <w:numPr>
        <w:ilvl w:val="3"/>
        <w:numId w:val="5"/>
      </w:numPr>
      <w:spacing w:before="280"/>
      <w:outlineLvl w:val="3"/>
    </w:pPr>
    <w:rPr>
      <w:b/>
      <w:bCs/>
      <w:sz w:val="20"/>
      <w:szCs w:val="28"/>
    </w:rPr>
  </w:style>
  <w:style w:type="paragraph" w:styleId="5">
    <w:name w:val="heading 5"/>
    <w:basedOn w:val="a"/>
    <w:next w:val="a"/>
    <w:link w:val="5Char"/>
    <w:uiPriority w:val="9"/>
    <w:qFormat/>
    <w:locked/>
    <w:rsid w:val="002766C6"/>
    <w:pPr>
      <w:numPr>
        <w:ilvl w:val="4"/>
        <w:numId w:val="5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locked/>
    <w:rsid w:val="002766C6"/>
    <w:pPr>
      <w:numPr>
        <w:ilvl w:val="5"/>
        <w:numId w:val="5"/>
      </w:numPr>
      <w:spacing w:before="240" w:after="60"/>
      <w:outlineLvl w:val="5"/>
    </w:pPr>
    <w:rPr>
      <w:b/>
      <w:bCs/>
      <w:szCs w:val="22"/>
    </w:rPr>
  </w:style>
  <w:style w:type="paragraph" w:styleId="7">
    <w:name w:val="heading 7"/>
    <w:basedOn w:val="a"/>
    <w:next w:val="a"/>
    <w:qFormat/>
    <w:locked/>
    <w:rsid w:val="002766C6"/>
    <w:pPr>
      <w:numPr>
        <w:ilvl w:val="6"/>
        <w:numId w:val="5"/>
      </w:numPr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"/>
    <w:next w:val="a"/>
    <w:qFormat/>
    <w:locked/>
    <w:rsid w:val="002766C6"/>
    <w:pPr>
      <w:numPr>
        <w:ilvl w:val="7"/>
        <w:numId w:val="5"/>
      </w:numPr>
      <w:spacing w:before="240" w:after="60"/>
      <w:outlineLvl w:val="7"/>
    </w:pPr>
    <w:rPr>
      <w:i/>
      <w:iCs/>
      <w:sz w:val="24"/>
      <w:szCs w:val="24"/>
    </w:rPr>
  </w:style>
  <w:style w:type="paragraph" w:styleId="9">
    <w:name w:val="heading 9"/>
    <w:aliases w:val="Appendix"/>
    <w:basedOn w:val="a"/>
    <w:next w:val="a"/>
    <w:qFormat/>
    <w:locked/>
    <w:rsid w:val="002766C6"/>
    <w:pPr>
      <w:numPr>
        <w:ilvl w:val="8"/>
        <w:numId w:val="5"/>
      </w:numPr>
      <w:spacing w:before="240" w:after="60"/>
      <w:outlineLvl w:val="8"/>
    </w:pPr>
    <w:rPr>
      <w:rFonts w:cs="Arial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aliases w:val="bodypara"/>
    <w:basedOn w:val="a"/>
    <w:link w:val="Char"/>
    <w:rsid w:val="0004175E"/>
    <w:pPr>
      <w:spacing w:before="220" w:after="220"/>
    </w:pPr>
  </w:style>
  <w:style w:type="character" w:customStyle="1" w:styleId="Char">
    <w:name w:val="正文文本 Char"/>
    <w:aliases w:val="bodypara Char"/>
    <w:basedOn w:val="a1"/>
    <w:link w:val="a0"/>
    <w:rsid w:val="0004175E"/>
    <w:rPr>
      <w:rFonts w:eastAsia="MS Mincho"/>
      <w:sz w:val="18"/>
      <w:szCs w:val="18"/>
      <w:lang w:val="en-US" w:eastAsia="ja-JP" w:bidi="ar-SA"/>
    </w:rPr>
  </w:style>
  <w:style w:type="character" w:customStyle="1" w:styleId="2Char">
    <w:name w:val="标题 2 Char"/>
    <w:aliases w:val="h2 Char"/>
    <w:basedOn w:val="a1"/>
    <w:link w:val="2"/>
    <w:uiPriority w:val="9"/>
    <w:rsid w:val="00462AD0"/>
    <w:rPr>
      <w:rFonts w:asciiTheme="majorHAnsi" w:hAnsiTheme="majorHAnsi" w:cs="Arial"/>
      <w:bCs/>
      <w:iCs/>
      <w:sz w:val="24"/>
      <w:szCs w:val="28"/>
      <w:lang w:eastAsia="ja-JP"/>
    </w:rPr>
  </w:style>
  <w:style w:type="paragraph" w:styleId="a4">
    <w:name w:val="header"/>
    <w:link w:val="Char0"/>
    <w:uiPriority w:val="99"/>
    <w:rsid w:val="00F372E0"/>
    <w:pPr>
      <w:tabs>
        <w:tab w:val="center" w:pos="4320"/>
        <w:tab w:val="right" w:pos="8280"/>
      </w:tabs>
      <w:ind w:left="-1800"/>
    </w:pPr>
    <w:rPr>
      <w:rFonts w:asciiTheme="majorHAnsi" w:hAnsiTheme="majorHAnsi"/>
      <w:w w:val="90"/>
      <w:sz w:val="18"/>
      <w:szCs w:val="18"/>
      <w:lang w:eastAsia="ja-JP"/>
    </w:rPr>
  </w:style>
  <w:style w:type="paragraph" w:styleId="a5">
    <w:name w:val="footer"/>
    <w:link w:val="Char1"/>
    <w:uiPriority w:val="99"/>
    <w:rsid w:val="00F372E0"/>
    <w:pPr>
      <w:tabs>
        <w:tab w:val="center" w:pos="4320"/>
        <w:tab w:val="right" w:pos="8280"/>
      </w:tabs>
      <w:ind w:left="-1800"/>
    </w:pPr>
    <w:rPr>
      <w:rFonts w:asciiTheme="majorHAnsi" w:hAnsiTheme="majorHAnsi"/>
      <w:w w:val="90"/>
      <w:sz w:val="18"/>
      <w:szCs w:val="18"/>
      <w:lang w:eastAsia="ja-JP"/>
    </w:rPr>
  </w:style>
  <w:style w:type="character" w:customStyle="1" w:styleId="bookreference">
    <w:name w:val="book.reference"/>
    <w:rsid w:val="0004175E"/>
    <w:rPr>
      <w:i/>
    </w:rPr>
  </w:style>
  <w:style w:type="paragraph" w:customStyle="1" w:styleId="steppara">
    <w:name w:val="steppara"/>
    <w:basedOn w:val="a0"/>
    <w:rsid w:val="0004175E"/>
    <w:pPr>
      <w:tabs>
        <w:tab w:val="num" w:pos="360"/>
      </w:tabs>
      <w:spacing w:after="120"/>
      <w:ind w:left="360" w:hanging="360"/>
    </w:pPr>
  </w:style>
  <w:style w:type="character" w:styleId="a6">
    <w:name w:val="Emphasis"/>
    <w:basedOn w:val="a1"/>
    <w:uiPriority w:val="20"/>
    <w:qFormat/>
    <w:locked/>
    <w:rsid w:val="0004175E"/>
    <w:rPr>
      <w:i/>
      <w:iCs/>
    </w:rPr>
  </w:style>
  <w:style w:type="paragraph" w:customStyle="1" w:styleId="bulpara">
    <w:name w:val="bulpara"/>
    <w:basedOn w:val="a"/>
    <w:rsid w:val="0004175E"/>
    <w:pPr>
      <w:tabs>
        <w:tab w:val="num" w:pos="360"/>
      </w:tabs>
      <w:spacing w:after="60"/>
      <w:ind w:left="360" w:hanging="360"/>
    </w:pPr>
  </w:style>
  <w:style w:type="character" w:customStyle="1" w:styleId="underline">
    <w:name w:val="underline"/>
    <w:basedOn w:val="a1"/>
    <w:rsid w:val="0004175E"/>
    <w:rPr>
      <w:u w:val="single"/>
    </w:rPr>
  </w:style>
  <w:style w:type="character" w:customStyle="1" w:styleId="bold">
    <w:name w:val="bold"/>
    <w:rsid w:val="0004175E"/>
    <w:rPr>
      <w:b/>
      <w:bCs/>
    </w:rPr>
  </w:style>
  <w:style w:type="character" w:customStyle="1" w:styleId="code">
    <w:name w:val="code"/>
    <w:rsid w:val="0004175E"/>
    <w:rPr>
      <w:rFonts w:ascii="Courier New" w:hAnsi="Courier New"/>
    </w:rPr>
  </w:style>
  <w:style w:type="paragraph" w:customStyle="1" w:styleId="handpara">
    <w:name w:val="handpara"/>
    <w:basedOn w:val="a0"/>
    <w:next w:val="a0"/>
    <w:rsid w:val="0004175E"/>
    <w:pPr>
      <w:tabs>
        <w:tab w:val="num" w:pos="720"/>
      </w:tabs>
      <w:ind w:left="720" w:hanging="720"/>
    </w:pPr>
  </w:style>
  <w:style w:type="paragraph" w:customStyle="1" w:styleId="tbltitle">
    <w:name w:val="tbl.title"/>
    <w:basedOn w:val="figtitle"/>
    <w:next w:val="a0"/>
    <w:rsid w:val="0004175E"/>
    <w:pPr>
      <w:pBdr>
        <w:top w:val="none" w:sz="0" w:space="0" w:color="auto"/>
      </w:pBdr>
    </w:pPr>
  </w:style>
  <w:style w:type="paragraph" w:customStyle="1" w:styleId="figtitle">
    <w:name w:val="figtitle"/>
    <w:next w:val="figframe"/>
    <w:rsid w:val="0004175E"/>
    <w:pPr>
      <w:keepNext/>
      <w:keepLines/>
      <w:pBdr>
        <w:top w:val="single" w:sz="8" w:space="1" w:color="auto"/>
      </w:pBdr>
      <w:spacing w:before="220" w:after="120"/>
    </w:pPr>
    <w:rPr>
      <w:rFonts w:ascii="Arial Narrow" w:hAnsi="Arial Narrow"/>
      <w:b/>
      <w:i/>
      <w:sz w:val="18"/>
      <w:szCs w:val="18"/>
      <w:lang w:eastAsia="ja-JP"/>
    </w:rPr>
  </w:style>
  <w:style w:type="paragraph" w:customStyle="1" w:styleId="figframe">
    <w:name w:val="figframe"/>
    <w:next w:val="a0"/>
    <w:rsid w:val="0004175E"/>
    <w:pPr>
      <w:pBdr>
        <w:bottom w:val="single" w:sz="8" w:space="1" w:color="auto"/>
      </w:pBdr>
      <w:jc w:val="center"/>
    </w:pPr>
    <w:rPr>
      <w:sz w:val="18"/>
      <w:szCs w:val="18"/>
      <w:lang w:eastAsia="ja-JP"/>
    </w:rPr>
  </w:style>
  <w:style w:type="paragraph" w:customStyle="1" w:styleId="feetpara">
    <w:name w:val="feetpara"/>
    <w:basedOn w:val="a0"/>
    <w:next w:val="a0"/>
    <w:rsid w:val="0004175E"/>
    <w:pPr>
      <w:tabs>
        <w:tab w:val="num" w:pos="0"/>
      </w:tabs>
      <w:ind w:hanging="720"/>
    </w:pPr>
  </w:style>
  <w:style w:type="paragraph" w:customStyle="1" w:styleId="tbltitlewide">
    <w:name w:val="tbl.title.wide"/>
    <w:basedOn w:val="figtitlewide"/>
    <w:next w:val="a0"/>
    <w:rsid w:val="0004175E"/>
    <w:pPr>
      <w:pBdr>
        <w:top w:val="none" w:sz="0" w:space="0" w:color="auto"/>
      </w:pBdr>
    </w:pPr>
  </w:style>
  <w:style w:type="paragraph" w:customStyle="1" w:styleId="figtitlewide">
    <w:name w:val="figtitle.wide"/>
    <w:basedOn w:val="figtitle"/>
    <w:next w:val="figframewide"/>
    <w:rsid w:val="0004175E"/>
    <w:pPr>
      <w:ind w:left="-1800"/>
    </w:pPr>
  </w:style>
  <w:style w:type="paragraph" w:customStyle="1" w:styleId="figframewide">
    <w:name w:val="figframe.wide"/>
    <w:basedOn w:val="figframe"/>
    <w:next w:val="a0"/>
    <w:rsid w:val="0004175E"/>
    <w:pPr>
      <w:ind w:left="-1800"/>
    </w:pPr>
  </w:style>
  <w:style w:type="character" w:customStyle="1" w:styleId="italic">
    <w:name w:val="italic"/>
    <w:basedOn w:val="a1"/>
    <w:rsid w:val="0004175E"/>
    <w:rPr>
      <w:i/>
    </w:rPr>
  </w:style>
  <w:style w:type="paragraph" w:customStyle="1" w:styleId="codepara">
    <w:name w:val="codepara"/>
    <w:rsid w:val="0004175E"/>
    <w:pPr>
      <w:keepLines/>
    </w:pPr>
    <w:rPr>
      <w:rFonts w:ascii="Courier New" w:hAnsi="Courier New"/>
      <w:sz w:val="16"/>
      <w:szCs w:val="18"/>
      <w:lang w:eastAsia="ja-JP"/>
    </w:rPr>
  </w:style>
  <w:style w:type="character" w:styleId="a7">
    <w:name w:val="page number"/>
    <w:basedOn w:val="a1"/>
    <w:locked/>
    <w:rsid w:val="0004175E"/>
  </w:style>
  <w:style w:type="paragraph" w:customStyle="1" w:styleId="bodyparaindent">
    <w:name w:val="bodypara.indent"/>
    <w:basedOn w:val="a0"/>
    <w:rsid w:val="0004175E"/>
    <w:pPr>
      <w:ind w:left="360"/>
    </w:pPr>
  </w:style>
  <w:style w:type="paragraph" w:customStyle="1" w:styleId="bodyparaindent2">
    <w:name w:val="bodypara.indent2"/>
    <w:basedOn w:val="a0"/>
    <w:rsid w:val="0004175E"/>
    <w:pPr>
      <w:ind w:left="720"/>
    </w:pPr>
  </w:style>
  <w:style w:type="paragraph" w:customStyle="1" w:styleId="bulpara2">
    <w:name w:val="bulpara2"/>
    <w:basedOn w:val="a"/>
    <w:rsid w:val="0004175E"/>
    <w:pPr>
      <w:tabs>
        <w:tab w:val="num" w:pos="720"/>
      </w:tabs>
      <w:spacing w:after="60"/>
      <w:ind w:left="720" w:hanging="360"/>
    </w:pPr>
  </w:style>
  <w:style w:type="paragraph" w:customStyle="1" w:styleId="bulpara3">
    <w:name w:val="bulpara3"/>
    <w:basedOn w:val="a"/>
    <w:rsid w:val="0004175E"/>
    <w:pPr>
      <w:tabs>
        <w:tab w:val="num" w:pos="1080"/>
      </w:tabs>
      <w:spacing w:after="60"/>
      <w:ind w:left="1080" w:hanging="360"/>
    </w:pPr>
  </w:style>
  <w:style w:type="paragraph" w:customStyle="1" w:styleId="chaptertitle">
    <w:name w:val="chapter.title"/>
    <w:basedOn w:val="a0"/>
    <w:rsid w:val="0004175E"/>
    <w:pPr>
      <w:spacing w:before="0" w:after="0"/>
      <w:jc w:val="right"/>
    </w:pPr>
    <w:rPr>
      <w:rFonts w:ascii="Arial Narrow" w:hAnsi="Arial Narrow"/>
      <w:b/>
      <w:sz w:val="36"/>
    </w:rPr>
  </w:style>
  <w:style w:type="paragraph" w:customStyle="1" w:styleId="chaptersubtitle">
    <w:name w:val="chapter.subtitle"/>
    <w:basedOn w:val="chaptertitle"/>
    <w:rsid w:val="0004175E"/>
    <w:rPr>
      <w:sz w:val="28"/>
    </w:rPr>
  </w:style>
  <w:style w:type="paragraph" w:customStyle="1" w:styleId="caution">
    <w:name w:val="caution"/>
    <w:basedOn w:val="a0"/>
    <w:next w:val="a0"/>
    <w:rsid w:val="0004175E"/>
    <w:pPr>
      <w:tabs>
        <w:tab w:val="num" w:pos="720"/>
      </w:tabs>
      <w:ind w:left="720" w:hanging="720"/>
    </w:pPr>
  </w:style>
  <w:style w:type="paragraph" w:customStyle="1" w:styleId="warning">
    <w:name w:val="warning"/>
    <w:basedOn w:val="a0"/>
    <w:next w:val="a0"/>
    <w:rsid w:val="0004175E"/>
    <w:pPr>
      <w:tabs>
        <w:tab w:val="num" w:pos="720"/>
      </w:tabs>
      <w:ind w:left="720" w:hanging="720"/>
    </w:pPr>
  </w:style>
  <w:style w:type="paragraph" w:customStyle="1" w:styleId="feetparaindent">
    <w:name w:val="feetpara.indent"/>
    <w:basedOn w:val="a0"/>
    <w:next w:val="a0"/>
    <w:rsid w:val="0004175E"/>
    <w:pPr>
      <w:tabs>
        <w:tab w:val="num" w:pos="720"/>
      </w:tabs>
      <w:ind w:left="720" w:hanging="720"/>
    </w:pPr>
  </w:style>
  <w:style w:type="table" w:customStyle="1" w:styleId="tablewide">
    <w:name w:val="table.wide"/>
    <w:basedOn w:val="table"/>
    <w:rsid w:val="0004175E"/>
    <w:tblPr>
      <w:tblInd w:w="-180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table" w:customStyle="1" w:styleId="table">
    <w:name w:val="table"/>
    <w:basedOn w:val="a8"/>
    <w:rsid w:val="0004175E"/>
    <w:pPr>
      <w:keepNext/>
      <w:keepLines/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table" w:styleId="a8">
    <w:name w:val="Table Grid"/>
    <w:basedOn w:val="a2"/>
    <w:uiPriority w:val="59"/>
    <w:locked/>
    <w:rsid w:val="0004175E"/>
    <w:pPr>
      <w:spacing w:after="360" w:line="288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andparaindent">
    <w:name w:val="handpara.indent"/>
    <w:basedOn w:val="a0"/>
    <w:next w:val="a0"/>
    <w:rsid w:val="0004175E"/>
    <w:pPr>
      <w:tabs>
        <w:tab w:val="num" w:pos="1080"/>
      </w:tabs>
      <w:ind w:left="1080" w:hanging="720"/>
    </w:pPr>
    <w:rPr>
      <w:lang w:val="pt-BR"/>
    </w:rPr>
  </w:style>
  <w:style w:type="paragraph" w:customStyle="1" w:styleId="substeppara">
    <w:name w:val="substeppara"/>
    <w:basedOn w:val="a0"/>
    <w:rsid w:val="0004175E"/>
    <w:pPr>
      <w:tabs>
        <w:tab w:val="num" w:pos="720"/>
      </w:tabs>
      <w:ind w:left="720" w:hanging="360"/>
    </w:pPr>
  </w:style>
  <w:style w:type="paragraph" w:styleId="a9">
    <w:name w:val="caption"/>
    <w:basedOn w:val="a"/>
    <w:next w:val="a"/>
    <w:qFormat/>
    <w:locked/>
    <w:rsid w:val="00C56552"/>
    <w:pPr>
      <w:spacing w:after="0"/>
      <w:jc w:val="center"/>
    </w:pPr>
    <w:rPr>
      <w:b/>
      <w:bCs/>
      <w:sz w:val="20"/>
      <w:szCs w:val="20"/>
    </w:rPr>
  </w:style>
  <w:style w:type="paragraph" w:customStyle="1" w:styleId="note">
    <w:name w:val="note"/>
    <w:basedOn w:val="a0"/>
    <w:rsid w:val="0004175E"/>
    <w:pPr>
      <w:tabs>
        <w:tab w:val="num" w:pos="360"/>
      </w:tabs>
      <w:spacing w:before="0" w:after="0"/>
      <w:ind w:left="360" w:hanging="360"/>
    </w:pPr>
    <w:rPr>
      <w:sz w:val="15"/>
    </w:rPr>
  </w:style>
  <w:style w:type="paragraph" w:customStyle="1" w:styleId="notehead">
    <w:name w:val="notehead"/>
    <w:basedOn w:val="a0"/>
    <w:next w:val="note"/>
    <w:rsid w:val="0004175E"/>
    <w:pPr>
      <w:spacing w:before="0" w:after="0"/>
    </w:pPr>
    <w:rPr>
      <w:b/>
      <w:i/>
      <w:sz w:val="16"/>
    </w:rPr>
  </w:style>
  <w:style w:type="paragraph" w:customStyle="1" w:styleId="noteheadwide">
    <w:name w:val="notehead.wide"/>
    <w:basedOn w:val="notehead"/>
    <w:rsid w:val="0004175E"/>
    <w:pPr>
      <w:ind w:left="-1800"/>
    </w:pPr>
  </w:style>
  <w:style w:type="paragraph" w:customStyle="1" w:styleId="notewide">
    <w:name w:val="note.wide"/>
    <w:basedOn w:val="note"/>
    <w:rsid w:val="0004175E"/>
    <w:pPr>
      <w:tabs>
        <w:tab w:val="clear" w:pos="360"/>
        <w:tab w:val="num" w:pos="-1440"/>
      </w:tabs>
      <w:ind w:left="-1440"/>
    </w:pPr>
  </w:style>
  <w:style w:type="paragraph" w:customStyle="1" w:styleId="codeparawide">
    <w:name w:val="codepara.wide"/>
    <w:basedOn w:val="codepara"/>
    <w:rsid w:val="0004175E"/>
    <w:pPr>
      <w:ind w:left="-1800"/>
    </w:pPr>
  </w:style>
  <w:style w:type="paragraph" w:customStyle="1" w:styleId="codeparaindent">
    <w:name w:val="codepara.indent"/>
    <w:basedOn w:val="codepara"/>
    <w:rsid w:val="0004175E"/>
    <w:pPr>
      <w:ind w:left="360"/>
    </w:pPr>
  </w:style>
  <w:style w:type="paragraph" w:customStyle="1" w:styleId="tblpara">
    <w:name w:val="tbl.para"/>
    <w:rsid w:val="0004175E"/>
    <w:rPr>
      <w:rFonts w:ascii="Arial Narrow" w:hAnsi="Arial Narrow"/>
      <w:sz w:val="16"/>
      <w:szCs w:val="18"/>
      <w:lang w:eastAsia="ja-JP"/>
    </w:rPr>
  </w:style>
  <w:style w:type="paragraph" w:customStyle="1" w:styleId="tblparactr">
    <w:name w:val="tbl.para.ctr"/>
    <w:basedOn w:val="tblpara"/>
    <w:rsid w:val="0004175E"/>
    <w:pPr>
      <w:jc w:val="center"/>
    </w:pPr>
  </w:style>
  <w:style w:type="paragraph" w:customStyle="1" w:styleId="tblheading">
    <w:name w:val="tbl.heading"/>
    <w:rsid w:val="0004175E"/>
    <w:pPr>
      <w:jc w:val="center"/>
    </w:pPr>
    <w:rPr>
      <w:rFonts w:ascii="Arial Narrow" w:hAnsi="Arial Narrow"/>
      <w:b/>
      <w:sz w:val="18"/>
      <w:szCs w:val="18"/>
      <w:lang w:eastAsia="ja-JP"/>
    </w:rPr>
  </w:style>
  <w:style w:type="paragraph" w:customStyle="1" w:styleId="tblbullet">
    <w:name w:val="tbl.bullet"/>
    <w:basedOn w:val="tblpara"/>
    <w:rsid w:val="0004175E"/>
    <w:pPr>
      <w:tabs>
        <w:tab w:val="num" w:pos="144"/>
      </w:tabs>
      <w:ind w:left="144" w:hanging="144"/>
    </w:pPr>
  </w:style>
  <w:style w:type="character" w:customStyle="1" w:styleId="bolditalic">
    <w:name w:val="bold.italic"/>
    <w:rsid w:val="0004175E"/>
    <w:rPr>
      <w:b/>
      <w:i/>
    </w:rPr>
  </w:style>
  <w:style w:type="character" w:customStyle="1" w:styleId="sub">
    <w:name w:val="sub"/>
    <w:rsid w:val="0004175E"/>
    <w:rPr>
      <w:vertAlign w:val="subscript"/>
    </w:rPr>
  </w:style>
  <w:style w:type="character" w:customStyle="1" w:styleId="super">
    <w:name w:val="super"/>
    <w:rsid w:val="0004175E"/>
    <w:rPr>
      <w:vertAlign w:val="superscript"/>
    </w:rPr>
  </w:style>
  <w:style w:type="paragraph" w:customStyle="1" w:styleId="zzpartnumber">
    <w:name w:val="zz.partnumber"/>
    <w:rsid w:val="0004175E"/>
    <w:pPr>
      <w:tabs>
        <w:tab w:val="right" w:pos="9720"/>
      </w:tabs>
    </w:pPr>
    <w:rPr>
      <w:rFonts w:ascii="Arial Narrow" w:hAnsi="Arial Narrow"/>
      <w:b/>
      <w:color w:val="FFFFFF"/>
      <w:sz w:val="18"/>
      <w:szCs w:val="16"/>
      <w:lang w:eastAsia="ja-JP"/>
    </w:rPr>
  </w:style>
  <w:style w:type="character" w:customStyle="1" w:styleId="zzsmall">
    <w:name w:val="zz.small"/>
    <w:rsid w:val="0004175E"/>
    <w:rPr>
      <w:sz w:val="18"/>
    </w:rPr>
  </w:style>
  <w:style w:type="character" w:customStyle="1" w:styleId="comment">
    <w:name w:val="comment"/>
    <w:rsid w:val="0004175E"/>
    <w:rPr>
      <w:rFonts w:ascii="Arial" w:hAnsi="Arial"/>
      <w:b/>
      <w:color w:val="0000FF"/>
    </w:rPr>
  </w:style>
  <w:style w:type="paragraph" w:styleId="aa">
    <w:name w:val="Document Map"/>
    <w:basedOn w:val="a"/>
    <w:semiHidden/>
    <w:locked/>
    <w:rsid w:val="0004175E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Hotlink">
    <w:name w:val="Hotlink"/>
    <w:basedOn w:val="a1"/>
    <w:rsid w:val="0004175E"/>
    <w:rPr>
      <w:color w:val="008000"/>
    </w:rPr>
  </w:style>
  <w:style w:type="paragraph" w:styleId="20">
    <w:name w:val="toc 2"/>
    <w:basedOn w:val="a"/>
    <w:next w:val="a"/>
    <w:autoRedefine/>
    <w:uiPriority w:val="39"/>
    <w:rsid w:val="008C02FC"/>
    <w:pPr>
      <w:tabs>
        <w:tab w:val="left" w:pos="1170"/>
        <w:tab w:val="right" w:leader="dot" w:pos="10440"/>
      </w:tabs>
      <w:spacing w:before="60" w:after="0" w:line="240" w:lineRule="auto"/>
      <w:ind w:left="720" w:right="360"/>
      <w:contextualSpacing/>
    </w:pPr>
    <w:rPr>
      <w:sz w:val="20"/>
    </w:rPr>
  </w:style>
  <w:style w:type="paragraph" w:styleId="10">
    <w:name w:val="toc 1"/>
    <w:basedOn w:val="a"/>
    <w:next w:val="a"/>
    <w:autoRedefine/>
    <w:uiPriority w:val="39"/>
    <w:rsid w:val="008C02FC"/>
    <w:pPr>
      <w:tabs>
        <w:tab w:val="left" w:pos="720"/>
        <w:tab w:val="right" w:leader="dot" w:pos="10440"/>
      </w:tabs>
      <w:spacing w:before="120" w:after="0" w:line="240" w:lineRule="auto"/>
      <w:ind w:left="360" w:right="360"/>
    </w:pPr>
    <w:rPr>
      <w:rFonts w:asciiTheme="majorHAnsi" w:hAnsiTheme="majorHAnsi"/>
      <w:caps/>
      <w:sz w:val="20"/>
      <w:szCs w:val="22"/>
    </w:rPr>
  </w:style>
  <w:style w:type="paragraph" w:styleId="30">
    <w:name w:val="toc 3"/>
    <w:basedOn w:val="a"/>
    <w:next w:val="a"/>
    <w:autoRedefine/>
    <w:uiPriority w:val="39"/>
    <w:rsid w:val="008C02FC"/>
    <w:pPr>
      <w:tabs>
        <w:tab w:val="left" w:pos="1620"/>
        <w:tab w:val="right" w:leader="dot" w:pos="10440"/>
      </w:tabs>
      <w:spacing w:before="30" w:after="0" w:line="240" w:lineRule="auto"/>
      <w:ind w:left="907" w:right="360"/>
      <w:contextualSpacing/>
    </w:pPr>
    <w:rPr>
      <w:sz w:val="20"/>
    </w:rPr>
  </w:style>
  <w:style w:type="paragraph" w:styleId="40">
    <w:name w:val="toc 4"/>
    <w:basedOn w:val="a"/>
    <w:next w:val="a"/>
    <w:autoRedefine/>
    <w:semiHidden/>
    <w:rsid w:val="0004175E"/>
    <w:pPr>
      <w:spacing w:after="0"/>
      <w:ind w:left="-720"/>
    </w:pPr>
  </w:style>
  <w:style w:type="character" w:styleId="ab">
    <w:name w:val="Hyperlink"/>
    <w:basedOn w:val="a1"/>
    <w:uiPriority w:val="99"/>
    <w:locked/>
    <w:rsid w:val="00D0228C"/>
    <w:rPr>
      <w:color w:val="0000FF"/>
      <w:u w:val="none"/>
    </w:rPr>
  </w:style>
  <w:style w:type="paragraph" w:styleId="ac">
    <w:name w:val="Balloon Text"/>
    <w:basedOn w:val="a"/>
    <w:link w:val="Char2"/>
    <w:uiPriority w:val="99"/>
    <w:semiHidden/>
    <w:locked/>
    <w:rsid w:val="002766C6"/>
    <w:rPr>
      <w:rFonts w:ascii="Tahoma" w:hAnsi="Tahoma" w:cs="Tahoma"/>
      <w:sz w:val="16"/>
      <w:szCs w:val="16"/>
    </w:rPr>
  </w:style>
  <w:style w:type="character" w:styleId="ad">
    <w:name w:val="annotation reference"/>
    <w:basedOn w:val="a1"/>
    <w:semiHidden/>
    <w:locked/>
    <w:rsid w:val="002766C6"/>
    <w:rPr>
      <w:sz w:val="16"/>
      <w:szCs w:val="16"/>
    </w:rPr>
  </w:style>
  <w:style w:type="paragraph" w:styleId="ae">
    <w:name w:val="annotation text"/>
    <w:basedOn w:val="a"/>
    <w:semiHidden/>
    <w:locked/>
    <w:rsid w:val="002766C6"/>
    <w:rPr>
      <w:sz w:val="20"/>
      <w:szCs w:val="20"/>
    </w:rPr>
  </w:style>
  <w:style w:type="paragraph" w:styleId="af">
    <w:name w:val="annotation subject"/>
    <w:basedOn w:val="ae"/>
    <w:next w:val="ae"/>
    <w:semiHidden/>
    <w:locked/>
    <w:rsid w:val="002766C6"/>
    <w:rPr>
      <w:b/>
      <w:bCs/>
    </w:rPr>
  </w:style>
  <w:style w:type="paragraph" w:styleId="af0">
    <w:name w:val="Date"/>
    <w:basedOn w:val="a"/>
    <w:next w:val="a"/>
    <w:locked/>
    <w:rsid w:val="002766C6"/>
  </w:style>
  <w:style w:type="paragraph" w:styleId="af1">
    <w:name w:val="footnote text"/>
    <w:basedOn w:val="a"/>
    <w:semiHidden/>
    <w:locked/>
    <w:rsid w:val="002766C6"/>
    <w:rPr>
      <w:sz w:val="20"/>
      <w:szCs w:val="20"/>
    </w:rPr>
  </w:style>
  <w:style w:type="paragraph" w:styleId="11">
    <w:name w:val="index 1"/>
    <w:basedOn w:val="a"/>
    <w:next w:val="a"/>
    <w:autoRedefine/>
    <w:semiHidden/>
    <w:locked/>
    <w:rsid w:val="002766C6"/>
    <w:pPr>
      <w:ind w:left="180" w:hanging="180"/>
    </w:pPr>
  </w:style>
  <w:style w:type="paragraph" w:styleId="21">
    <w:name w:val="index 2"/>
    <w:basedOn w:val="a"/>
    <w:next w:val="a"/>
    <w:autoRedefine/>
    <w:semiHidden/>
    <w:locked/>
    <w:rsid w:val="002766C6"/>
    <w:pPr>
      <w:ind w:left="360" w:hanging="180"/>
    </w:pPr>
  </w:style>
  <w:style w:type="paragraph" w:styleId="31">
    <w:name w:val="index 3"/>
    <w:basedOn w:val="a"/>
    <w:next w:val="a"/>
    <w:autoRedefine/>
    <w:semiHidden/>
    <w:locked/>
    <w:rsid w:val="002766C6"/>
    <w:pPr>
      <w:ind w:left="540" w:hanging="180"/>
    </w:pPr>
  </w:style>
  <w:style w:type="paragraph" w:styleId="41">
    <w:name w:val="index 4"/>
    <w:basedOn w:val="a"/>
    <w:next w:val="a"/>
    <w:autoRedefine/>
    <w:semiHidden/>
    <w:locked/>
    <w:rsid w:val="002766C6"/>
    <w:pPr>
      <w:ind w:left="720" w:hanging="180"/>
    </w:pPr>
  </w:style>
  <w:style w:type="paragraph" w:styleId="50">
    <w:name w:val="index 5"/>
    <w:basedOn w:val="a"/>
    <w:next w:val="a"/>
    <w:autoRedefine/>
    <w:semiHidden/>
    <w:locked/>
    <w:rsid w:val="002766C6"/>
    <w:pPr>
      <w:ind w:left="900" w:hanging="180"/>
    </w:pPr>
  </w:style>
  <w:style w:type="paragraph" w:styleId="60">
    <w:name w:val="index 6"/>
    <w:basedOn w:val="a"/>
    <w:next w:val="a"/>
    <w:autoRedefine/>
    <w:semiHidden/>
    <w:locked/>
    <w:rsid w:val="002766C6"/>
    <w:pPr>
      <w:ind w:left="1080" w:hanging="180"/>
    </w:pPr>
  </w:style>
  <w:style w:type="paragraph" w:styleId="70">
    <w:name w:val="index 7"/>
    <w:basedOn w:val="a"/>
    <w:next w:val="a"/>
    <w:autoRedefine/>
    <w:semiHidden/>
    <w:locked/>
    <w:rsid w:val="002766C6"/>
    <w:pPr>
      <w:ind w:left="1260" w:hanging="180"/>
    </w:pPr>
  </w:style>
  <w:style w:type="paragraph" w:styleId="80">
    <w:name w:val="index 8"/>
    <w:basedOn w:val="a"/>
    <w:next w:val="a"/>
    <w:autoRedefine/>
    <w:semiHidden/>
    <w:locked/>
    <w:rsid w:val="002766C6"/>
    <w:pPr>
      <w:ind w:left="1440" w:hanging="180"/>
    </w:pPr>
  </w:style>
  <w:style w:type="paragraph" w:styleId="90">
    <w:name w:val="index 9"/>
    <w:basedOn w:val="a"/>
    <w:next w:val="a"/>
    <w:autoRedefine/>
    <w:semiHidden/>
    <w:locked/>
    <w:rsid w:val="002766C6"/>
    <w:pPr>
      <w:ind w:left="1620" w:hanging="180"/>
    </w:pPr>
  </w:style>
  <w:style w:type="paragraph" w:styleId="af2">
    <w:name w:val="index heading"/>
    <w:basedOn w:val="a"/>
    <w:next w:val="11"/>
    <w:semiHidden/>
    <w:locked/>
    <w:rsid w:val="002766C6"/>
    <w:rPr>
      <w:rFonts w:cs="Arial"/>
      <w:b/>
      <w:bCs/>
    </w:rPr>
  </w:style>
  <w:style w:type="paragraph" w:styleId="af3">
    <w:name w:val="macro"/>
    <w:semiHidden/>
    <w:locked/>
    <w:rsid w:val="002766C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360" w:line="288" w:lineRule="auto"/>
    </w:pPr>
    <w:rPr>
      <w:rFonts w:ascii="Courier New" w:hAnsi="Courier New" w:cs="Courier New"/>
      <w:lang w:eastAsia="ja-JP"/>
    </w:rPr>
  </w:style>
  <w:style w:type="paragraph" w:styleId="af4">
    <w:name w:val="table of authorities"/>
    <w:basedOn w:val="a"/>
    <w:next w:val="a"/>
    <w:semiHidden/>
    <w:locked/>
    <w:rsid w:val="002766C6"/>
    <w:pPr>
      <w:ind w:left="180" w:hanging="180"/>
    </w:pPr>
  </w:style>
  <w:style w:type="paragraph" w:styleId="af5">
    <w:name w:val="table of figures"/>
    <w:basedOn w:val="a"/>
    <w:next w:val="a"/>
    <w:semiHidden/>
    <w:locked/>
    <w:rsid w:val="002766C6"/>
  </w:style>
  <w:style w:type="paragraph" w:styleId="af6">
    <w:name w:val="Title"/>
    <w:basedOn w:val="a"/>
    <w:qFormat/>
    <w:locked/>
    <w:rsid w:val="002766C6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af7">
    <w:name w:val="toa heading"/>
    <w:basedOn w:val="a"/>
    <w:next w:val="a"/>
    <w:semiHidden/>
    <w:locked/>
    <w:rsid w:val="002766C6"/>
    <w:pPr>
      <w:spacing w:before="120"/>
    </w:pPr>
    <w:rPr>
      <w:rFonts w:cs="Arial"/>
      <w:b/>
      <w:bCs/>
      <w:sz w:val="24"/>
      <w:szCs w:val="24"/>
    </w:rPr>
  </w:style>
  <w:style w:type="paragraph" w:styleId="51">
    <w:name w:val="toc 5"/>
    <w:basedOn w:val="a"/>
    <w:next w:val="a"/>
    <w:autoRedefine/>
    <w:semiHidden/>
    <w:locked/>
    <w:rsid w:val="002766C6"/>
    <w:pPr>
      <w:ind w:left="720"/>
    </w:pPr>
  </w:style>
  <w:style w:type="paragraph" w:styleId="61">
    <w:name w:val="toc 6"/>
    <w:basedOn w:val="a"/>
    <w:next w:val="a"/>
    <w:autoRedefine/>
    <w:semiHidden/>
    <w:locked/>
    <w:rsid w:val="002766C6"/>
    <w:pPr>
      <w:ind w:left="900"/>
    </w:pPr>
  </w:style>
  <w:style w:type="paragraph" w:styleId="71">
    <w:name w:val="toc 7"/>
    <w:basedOn w:val="a"/>
    <w:next w:val="a"/>
    <w:autoRedefine/>
    <w:semiHidden/>
    <w:locked/>
    <w:rsid w:val="002766C6"/>
    <w:pPr>
      <w:ind w:left="1080"/>
    </w:pPr>
  </w:style>
  <w:style w:type="paragraph" w:styleId="81">
    <w:name w:val="toc 8"/>
    <w:basedOn w:val="a"/>
    <w:next w:val="a"/>
    <w:autoRedefine/>
    <w:semiHidden/>
    <w:locked/>
    <w:rsid w:val="002766C6"/>
    <w:pPr>
      <w:ind w:left="1260"/>
    </w:pPr>
  </w:style>
  <w:style w:type="paragraph" w:styleId="91">
    <w:name w:val="toc 9"/>
    <w:basedOn w:val="a"/>
    <w:next w:val="a"/>
    <w:autoRedefine/>
    <w:semiHidden/>
    <w:locked/>
    <w:rsid w:val="002766C6"/>
    <w:pPr>
      <w:ind w:left="1440"/>
    </w:pPr>
  </w:style>
  <w:style w:type="paragraph" w:styleId="af8">
    <w:name w:val="Note Heading"/>
    <w:basedOn w:val="a"/>
    <w:next w:val="a"/>
    <w:locked/>
    <w:rsid w:val="002766C6"/>
  </w:style>
  <w:style w:type="paragraph" w:styleId="af9">
    <w:name w:val="List Bullet"/>
    <w:basedOn w:val="a"/>
    <w:locked/>
    <w:rsid w:val="002766C6"/>
    <w:pPr>
      <w:tabs>
        <w:tab w:val="num" w:pos="360"/>
      </w:tabs>
      <w:ind w:left="360" w:hanging="360"/>
    </w:pPr>
  </w:style>
  <w:style w:type="character" w:styleId="afa">
    <w:name w:val="FollowedHyperlink"/>
    <w:basedOn w:val="a1"/>
    <w:locked/>
    <w:rsid w:val="002766C6"/>
    <w:rPr>
      <w:color w:val="800080"/>
      <w:u w:val="single"/>
    </w:rPr>
  </w:style>
  <w:style w:type="paragraph" w:styleId="afb">
    <w:name w:val="Block Text"/>
    <w:basedOn w:val="a"/>
    <w:locked/>
    <w:rsid w:val="002766C6"/>
    <w:pPr>
      <w:spacing w:after="120"/>
      <w:ind w:left="1440" w:right="1440"/>
    </w:pPr>
  </w:style>
  <w:style w:type="paragraph" w:styleId="22">
    <w:name w:val="Body Text 2"/>
    <w:basedOn w:val="a"/>
    <w:locked/>
    <w:rsid w:val="002766C6"/>
    <w:pPr>
      <w:spacing w:after="120" w:line="480" w:lineRule="auto"/>
    </w:pPr>
  </w:style>
  <w:style w:type="paragraph" w:styleId="32">
    <w:name w:val="Body Text 3"/>
    <w:basedOn w:val="a"/>
    <w:locked/>
    <w:rsid w:val="002766C6"/>
    <w:pPr>
      <w:spacing w:after="120"/>
    </w:pPr>
    <w:rPr>
      <w:sz w:val="16"/>
      <w:szCs w:val="16"/>
    </w:rPr>
  </w:style>
  <w:style w:type="paragraph" w:styleId="afc">
    <w:name w:val="Body Text First Indent"/>
    <w:basedOn w:val="a0"/>
    <w:locked/>
    <w:rsid w:val="002766C6"/>
    <w:pPr>
      <w:spacing w:before="0" w:after="120"/>
      <w:ind w:firstLine="210"/>
    </w:pPr>
  </w:style>
  <w:style w:type="paragraph" w:styleId="afd">
    <w:name w:val="Body Text Indent"/>
    <w:basedOn w:val="a"/>
    <w:locked/>
    <w:rsid w:val="002766C6"/>
    <w:pPr>
      <w:spacing w:after="120"/>
      <w:ind w:left="360"/>
    </w:pPr>
  </w:style>
  <w:style w:type="paragraph" w:styleId="23">
    <w:name w:val="Body Text First Indent 2"/>
    <w:basedOn w:val="afd"/>
    <w:locked/>
    <w:rsid w:val="002766C6"/>
    <w:pPr>
      <w:ind w:firstLine="210"/>
    </w:pPr>
  </w:style>
  <w:style w:type="paragraph" w:styleId="24">
    <w:name w:val="Body Text Indent 2"/>
    <w:basedOn w:val="a"/>
    <w:locked/>
    <w:rsid w:val="002766C6"/>
    <w:pPr>
      <w:spacing w:after="120" w:line="480" w:lineRule="auto"/>
      <w:ind w:left="360"/>
    </w:pPr>
  </w:style>
  <w:style w:type="paragraph" w:styleId="33">
    <w:name w:val="Body Text Indent 3"/>
    <w:basedOn w:val="a"/>
    <w:locked/>
    <w:rsid w:val="002766C6"/>
    <w:pPr>
      <w:spacing w:after="120"/>
      <w:ind w:left="360"/>
    </w:pPr>
    <w:rPr>
      <w:sz w:val="16"/>
      <w:szCs w:val="16"/>
    </w:rPr>
  </w:style>
  <w:style w:type="paragraph" w:styleId="afe">
    <w:name w:val="Closing"/>
    <w:basedOn w:val="a"/>
    <w:locked/>
    <w:rsid w:val="002766C6"/>
    <w:pPr>
      <w:ind w:left="4320"/>
    </w:pPr>
  </w:style>
  <w:style w:type="paragraph" w:styleId="aff">
    <w:name w:val="E-mail Signature"/>
    <w:basedOn w:val="a"/>
    <w:locked/>
    <w:rsid w:val="002766C6"/>
  </w:style>
  <w:style w:type="paragraph" w:styleId="aff0">
    <w:name w:val="endnote text"/>
    <w:basedOn w:val="a"/>
    <w:semiHidden/>
    <w:locked/>
    <w:rsid w:val="002766C6"/>
    <w:rPr>
      <w:sz w:val="20"/>
      <w:szCs w:val="20"/>
    </w:rPr>
  </w:style>
  <w:style w:type="paragraph" w:styleId="aff1">
    <w:name w:val="envelope address"/>
    <w:basedOn w:val="a"/>
    <w:locked/>
    <w:rsid w:val="002766C6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aff2">
    <w:name w:val="envelope return"/>
    <w:basedOn w:val="a"/>
    <w:locked/>
    <w:rsid w:val="002766C6"/>
    <w:rPr>
      <w:rFonts w:cs="Arial"/>
      <w:sz w:val="20"/>
      <w:szCs w:val="20"/>
    </w:rPr>
  </w:style>
  <w:style w:type="paragraph" w:styleId="HTML">
    <w:name w:val="HTML Address"/>
    <w:basedOn w:val="a"/>
    <w:locked/>
    <w:rsid w:val="002766C6"/>
    <w:rPr>
      <w:i/>
      <w:iCs/>
    </w:rPr>
  </w:style>
  <w:style w:type="paragraph" w:styleId="HTML0">
    <w:name w:val="HTML Preformatted"/>
    <w:basedOn w:val="a"/>
    <w:locked/>
    <w:rsid w:val="002766C6"/>
    <w:rPr>
      <w:rFonts w:ascii="Courier New" w:hAnsi="Courier New" w:cs="Courier New"/>
      <w:sz w:val="20"/>
      <w:szCs w:val="20"/>
    </w:rPr>
  </w:style>
  <w:style w:type="paragraph" w:styleId="aff3">
    <w:name w:val="List"/>
    <w:basedOn w:val="a"/>
    <w:locked/>
    <w:rsid w:val="002766C6"/>
    <w:pPr>
      <w:ind w:left="360" w:hanging="360"/>
    </w:pPr>
  </w:style>
  <w:style w:type="paragraph" w:styleId="25">
    <w:name w:val="List 2"/>
    <w:basedOn w:val="a"/>
    <w:locked/>
    <w:rsid w:val="002766C6"/>
    <w:pPr>
      <w:ind w:left="720" w:hanging="360"/>
    </w:pPr>
  </w:style>
  <w:style w:type="paragraph" w:styleId="34">
    <w:name w:val="List 3"/>
    <w:basedOn w:val="a"/>
    <w:locked/>
    <w:rsid w:val="002766C6"/>
    <w:pPr>
      <w:ind w:left="1080" w:hanging="360"/>
    </w:pPr>
  </w:style>
  <w:style w:type="paragraph" w:styleId="42">
    <w:name w:val="List 4"/>
    <w:basedOn w:val="a"/>
    <w:locked/>
    <w:rsid w:val="002766C6"/>
    <w:pPr>
      <w:ind w:left="1440" w:hanging="360"/>
    </w:pPr>
  </w:style>
  <w:style w:type="paragraph" w:styleId="52">
    <w:name w:val="List 5"/>
    <w:basedOn w:val="a"/>
    <w:locked/>
    <w:rsid w:val="002766C6"/>
    <w:pPr>
      <w:ind w:left="1800" w:hanging="360"/>
    </w:pPr>
  </w:style>
  <w:style w:type="paragraph" w:styleId="26">
    <w:name w:val="List Bullet 2"/>
    <w:basedOn w:val="a"/>
    <w:locked/>
    <w:rsid w:val="002766C6"/>
    <w:pPr>
      <w:tabs>
        <w:tab w:val="num" w:pos="720"/>
      </w:tabs>
      <w:ind w:left="720" w:hanging="360"/>
    </w:pPr>
  </w:style>
  <w:style w:type="paragraph" w:styleId="35">
    <w:name w:val="List Bullet 3"/>
    <w:basedOn w:val="a"/>
    <w:locked/>
    <w:rsid w:val="002766C6"/>
    <w:pPr>
      <w:tabs>
        <w:tab w:val="num" w:pos="1080"/>
      </w:tabs>
      <w:ind w:left="1080" w:hanging="360"/>
    </w:pPr>
  </w:style>
  <w:style w:type="paragraph" w:styleId="43">
    <w:name w:val="List Bullet 4"/>
    <w:basedOn w:val="a"/>
    <w:locked/>
    <w:rsid w:val="002766C6"/>
    <w:pPr>
      <w:tabs>
        <w:tab w:val="num" w:pos="1440"/>
      </w:tabs>
      <w:ind w:left="1440" w:hanging="360"/>
    </w:pPr>
  </w:style>
  <w:style w:type="paragraph" w:styleId="53">
    <w:name w:val="List Bullet 5"/>
    <w:basedOn w:val="a"/>
    <w:locked/>
    <w:rsid w:val="002766C6"/>
    <w:pPr>
      <w:tabs>
        <w:tab w:val="num" w:pos="1800"/>
      </w:tabs>
      <w:ind w:left="1800" w:hanging="360"/>
    </w:pPr>
  </w:style>
  <w:style w:type="paragraph" w:styleId="aff4">
    <w:name w:val="List Continue"/>
    <w:basedOn w:val="a"/>
    <w:locked/>
    <w:rsid w:val="002766C6"/>
    <w:pPr>
      <w:spacing w:after="120"/>
      <w:ind w:left="360"/>
    </w:pPr>
  </w:style>
  <w:style w:type="paragraph" w:styleId="27">
    <w:name w:val="List Continue 2"/>
    <w:basedOn w:val="a"/>
    <w:locked/>
    <w:rsid w:val="002766C6"/>
    <w:pPr>
      <w:spacing w:after="120"/>
      <w:ind w:left="720"/>
    </w:pPr>
  </w:style>
  <w:style w:type="paragraph" w:styleId="36">
    <w:name w:val="List Continue 3"/>
    <w:basedOn w:val="a"/>
    <w:locked/>
    <w:rsid w:val="002766C6"/>
    <w:pPr>
      <w:spacing w:after="120"/>
      <w:ind w:left="1080"/>
    </w:pPr>
  </w:style>
  <w:style w:type="paragraph" w:styleId="44">
    <w:name w:val="List Continue 4"/>
    <w:basedOn w:val="a"/>
    <w:locked/>
    <w:rsid w:val="002766C6"/>
    <w:pPr>
      <w:spacing w:after="120"/>
      <w:ind w:left="1440"/>
    </w:pPr>
  </w:style>
  <w:style w:type="paragraph" w:styleId="54">
    <w:name w:val="List Continue 5"/>
    <w:basedOn w:val="a"/>
    <w:locked/>
    <w:rsid w:val="002766C6"/>
    <w:pPr>
      <w:spacing w:after="120"/>
      <w:ind w:left="1800"/>
    </w:pPr>
  </w:style>
  <w:style w:type="paragraph" w:styleId="aff5">
    <w:name w:val="List Number"/>
    <w:basedOn w:val="a"/>
    <w:locked/>
    <w:rsid w:val="002766C6"/>
    <w:pPr>
      <w:tabs>
        <w:tab w:val="num" w:pos="360"/>
      </w:tabs>
      <w:ind w:left="360" w:hanging="360"/>
    </w:pPr>
  </w:style>
  <w:style w:type="paragraph" w:styleId="28">
    <w:name w:val="List Number 2"/>
    <w:basedOn w:val="a"/>
    <w:locked/>
    <w:rsid w:val="002766C6"/>
    <w:pPr>
      <w:tabs>
        <w:tab w:val="num" w:pos="720"/>
      </w:tabs>
      <w:ind w:left="720" w:hanging="360"/>
    </w:pPr>
  </w:style>
  <w:style w:type="paragraph" w:styleId="37">
    <w:name w:val="List Number 3"/>
    <w:basedOn w:val="a"/>
    <w:locked/>
    <w:rsid w:val="002766C6"/>
    <w:pPr>
      <w:tabs>
        <w:tab w:val="num" w:pos="1080"/>
      </w:tabs>
      <w:ind w:left="1080" w:hanging="360"/>
    </w:pPr>
  </w:style>
  <w:style w:type="paragraph" w:styleId="45">
    <w:name w:val="List Number 4"/>
    <w:basedOn w:val="a"/>
    <w:locked/>
    <w:rsid w:val="002766C6"/>
    <w:pPr>
      <w:tabs>
        <w:tab w:val="num" w:pos="1440"/>
      </w:tabs>
      <w:ind w:left="1440" w:hanging="360"/>
    </w:pPr>
  </w:style>
  <w:style w:type="paragraph" w:styleId="55">
    <w:name w:val="List Number 5"/>
    <w:basedOn w:val="a"/>
    <w:locked/>
    <w:rsid w:val="002766C6"/>
    <w:pPr>
      <w:tabs>
        <w:tab w:val="num" w:pos="1800"/>
      </w:tabs>
      <w:ind w:left="1800" w:hanging="360"/>
    </w:pPr>
  </w:style>
  <w:style w:type="paragraph" w:styleId="aff6">
    <w:name w:val="Message Header"/>
    <w:basedOn w:val="a"/>
    <w:locked/>
    <w:rsid w:val="002766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  <w:sz w:val="24"/>
      <w:szCs w:val="24"/>
    </w:rPr>
  </w:style>
  <w:style w:type="paragraph" w:styleId="aff7">
    <w:name w:val="Normal (Web)"/>
    <w:basedOn w:val="a"/>
    <w:locked/>
    <w:rsid w:val="002766C6"/>
    <w:rPr>
      <w:sz w:val="24"/>
      <w:szCs w:val="24"/>
    </w:rPr>
  </w:style>
  <w:style w:type="paragraph" w:styleId="aff8">
    <w:name w:val="Normal Indent"/>
    <w:basedOn w:val="a"/>
    <w:locked/>
    <w:rsid w:val="002766C6"/>
    <w:pPr>
      <w:ind w:left="720"/>
    </w:pPr>
  </w:style>
  <w:style w:type="paragraph" w:styleId="aff9">
    <w:name w:val="Plain Text"/>
    <w:basedOn w:val="a"/>
    <w:locked/>
    <w:rsid w:val="002766C6"/>
    <w:rPr>
      <w:rFonts w:ascii="Courier New" w:hAnsi="Courier New" w:cs="Courier New"/>
      <w:sz w:val="20"/>
      <w:szCs w:val="20"/>
    </w:rPr>
  </w:style>
  <w:style w:type="paragraph" w:styleId="affa">
    <w:name w:val="Salutation"/>
    <w:basedOn w:val="a"/>
    <w:next w:val="a"/>
    <w:locked/>
    <w:rsid w:val="002766C6"/>
  </w:style>
  <w:style w:type="paragraph" w:styleId="affb">
    <w:name w:val="Signature"/>
    <w:basedOn w:val="a"/>
    <w:locked/>
    <w:rsid w:val="002766C6"/>
    <w:pPr>
      <w:ind w:left="4320"/>
    </w:pPr>
  </w:style>
  <w:style w:type="paragraph" w:styleId="affc">
    <w:name w:val="Subtitle"/>
    <w:basedOn w:val="a"/>
    <w:qFormat/>
    <w:locked/>
    <w:rsid w:val="002766C6"/>
    <w:pPr>
      <w:spacing w:after="60"/>
      <w:jc w:val="center"/>
      <w:outlineLvl w:val="1"/>
    </w:pPr>
    <w:rPr>
      <w:rFonts w:cs="Arial"/>
      <w:sz w:val="24"/>
      <w:szCs w:val="24"/>
    </w:rPr>
  </w:style>
  <w:style w:type="paragraph" w:customStyle="1" w:styleId="example">
    <w:name w:val="example"/>
    <w:basedOn w:val="figtitlewide"/>
    <w:next w:val="codeparawide"/>
    <w:rsid w:val="0004175E"/>
  </w:style>
  <w:style w:type="paragraph" w:customStyle="1" w:styleId="exampleframe">
    <w:name w:val="exampleframe"/>
    <w:basedOn w:val="figframewide"/>
    <w:next w:val="a0"/>
    <w:rsid w:val="0004175E"/>
  </w:style>
  <w:style w:type="paragraph" w:customStyle="1" w:styleId="checkpara">
    <w:name w:val="checkpara"/>
    <w:basedOn w:val="a0"/>
    <w:next w:val="a0"/>
    <w:rsid w:val="0004175E"/>
    <w:pPr>
      <w:tabs>
        <w:tab w:val="num" w:pos="720"/>
        <w:tab w:val="left" w:pos="1978"/>
      </w:tabs>
      <w:ind w:left="720" w:hanging="720"/>
    </w:pPr>
  </w:style>
  <w:style w:type="paragraph" w:customStyle="1" w:styleId="checkparaindent">
    <w:name w:val="checkpara.indent"/>
    <w:basedOn w:val="a0"/>
    <w:next w:val="a0"/>
    <w:rsid w:val="0004175E"/>
    <w:pPr>
      <w:tabs>
        <w:tab w:val="num" w:pos="1080"/>
      </w:tabs>
      <w:ind w:left="1080" w:hanging="720"/>
    </w:pPr>
    <w:rPr>
      <w:lang w:val="pt-BR"/>
    </w:rPr>
  </w:style>
  <w:style w:type="paragraph" w:customStyle="1" w:styleId="RequiredItems">
    <w:name w:val="Required Items"/>
    <w:basedOn w:val="a"/>
    <w:rsid w:val="003556D8"/>
    <w:pPr>
      <w:spacing w:before="120" w:after="0" w:line="240" w:lineRule="auto"/>
    </w:pPr>
    <w:rPr>
      <w:rFonts w:eastAsia="Times New Roman"/>
      <w:b/>
      <w:color w:val="FF0000"/>
      <w:kern w:val="28"/>
      <w:sz w:val="20"/>
      <w:szCs w:val="20"/>
      <w:lang w:eastAsia="en-US"/>
    </w:rPr>
  </w:style>
  <w:style w:type="paragraph" w:customStyle="1" w:styleId="AppendixSub-heading1">
    <w:name w:val="Appendix Sub-heading 1"/>
    <w:basedOn w:val="a"/>
    <w:next w:val="a"/>
    <w:rsid w:val="003556D8"/>
    <w:pPr>
      <w:numPr>
        <w:numId w:val="2"/>
      </w:numPr>
      <w:spacing w:before="720" w:after="0" w:line="240" w:lineRule="auto"/>
    </w:pPr>
    <w:rPr>
      <w:rFonts w:eastAsia="Times New Roman"/>
      <w:b/>
      <w:sz w:val="28"/>
      <w:szCs w:val="28"/>
      <w:lang w:eastAsia="en-US"/>
    </w:rPr>
  </w:style>
  <w:style w:type="paragraph" w:customStyle="1" w:styleId="AppendixSub-heading2">
    <w:name w:val="Appendix Sub-heading 2"/>
    <w:basedOn w:val="AppendixSub-heading1"/>
    <w:next w:val="a"/>
    <w:rsid w:val="003556D8"/>
    <w:pPr>
      <w:numPr>
        <w:ilvl w:val="1"/>
        <w:numId w:val="1"/>
      </w:numPr>
      <w:spacing w:before="480"/>
      <w:ind w:left="0" w:firstLine="0"/>
    </w:pPr>
    <w:rPr>
      <w:sz w:val="24"/>
      <w:szCs w:val="24"/>
    </w:rPr>
  </w:style>
  <w:style w:type="paragraph" w:customStyle="1" w:styleId="Default">
    <w:name w:val="Default"/>
    <w:rsid w:val="003556D8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</w:rPr>
  </w:style>
  <w:style w:type="paragraph" w:customStyle="1" w:styleId="StyleHeading2h2Before5ptAfter5ptLinespacingsing">
    <w:name w:val="Style Heading 2h2 + Before:  5 ptAfter:  5 ptLine spacing:  sing..."/>
    <w:basedOn w:val="2"/>
    <w:rsid w:val="00DE0700"/>
    <w:pPr>
      <w:numPr>
        <w:numId w:val="3"/>
      </w:numPr>
      <w:spacing w:before="100" w:after="100"/>
    </w:pPr>
    <w:rPr>
      <w:rFonts w:cs="Times New Roman"/>
      <w:iCs w:val="0"/>
      <w:szCs w:val="20"/>
    </w:rPr>
  </w:style>
  <w:style w:type="character" w:styleId="HTML1">
    <w:name w:val="HTML Code"/>
    <w:basedOn w:val="a1"/>
    <w:locked/>
    <w:rsid w:val="0077632D"/>
    <w:rPr>
      <w:rFonts w:ascii="Courier New" w:eastAsia="Batang" w:hAnsi="Courier New" w:cs="Courier New"/>
      <w:sz w:val="20"/>
      <w:szCs w:val="20"/>
    </w:rPr>
  </w:style>
  <w:style w:type="paragraph" w:styleId="affd">
    <w:name w:val="List Paragraph"/>
    <w:basedOn w:val="a"/>
    <w:uiPriority w:val="34"/>
    <w:qFormat/>
    <w:rsid w:val="00980D02"/>
    <w:pPr>
      <w:spacing w:after="0" w:line="240" w:lineRule="auto"/>
      <w:ind w:left="720"/>
      <w:contextualSpacing/>
    </w:pPr>
    <w:rPr>
      <w:rFonts w:eastAsia="Times New Roman"/>
      <w:szCs w:val="24"/>
      <w:lang w:eastAsia="en-US"/>
    </w:rPr>
  </w:style>
  <w:style w:type="character" w:customStyle="1" w:styleId="1Char">
    <w:name w:val="标题 1 Char"/>
    <w:aliases w:val="h1 Char"/>
    <w:basedOn w:val="a1"/>
    <w:link w:val="1"/>
    <w:uiPriority w:val="9"/>
    <w:rsid w:val="00462AD0"/>
    <w:rPr>
      <w:rFonts w:asciiTheme="majorHAnsi" w:hAnsiTheme="majorHAnsi" w:cs="Arial"/>
      <w:bCs/>
      <w:caps/>
      <w:kern w:val="32"/>
      <w:sz w:val="30"/>
      <w:szCs w:val="32"/>
      <w:lang w:eastAsia="ja-JP"/>
    </w:rPr>
  </w:style>
  <w:style w:type="character" w:styleId="affe">
    <w:name w:val="endnote reference"/>
    <w:basedOn w:val="a1"/>
    <w:locked/>
    <w:rsid w:val="005065D9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44724E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eastAsiaTheme="majorEastAsia" w:cstheme="majorBidi"/>
      <w:color w:val="365F91" w:themeColor="accent1" w:themeShade="BF"/>
      <w:kern w:val="0"/>
      <w:sz w:val="28"/>
      <w:szCs w:val="28"/>
      <w:lang w:eastAsia="en-US"/>
    </w:rPr>
  </w:style>
  <w:style w:type="character" w:customStyle="1" w:styleId="Char2">
    <w:name w:val="批注框文本 Char"/>
    <w:basedOn w:val="a1"/>
    <w:link w:val="ac"/>
    <w:uiPriority w:val="99"/>
    <w:semiHidden/>
    <w:rsid w:val="0044724E"/>
    <w:rPr>
      <w:rFonts w:ascii="Tahoma" w:hAnsi="Tahoma" w:cs="Tahoma"/>
      <w:sz w:val="16"/>
      <w:szCs w:val="16"/>
      <w:lang w:eastAsia="ja-JP"/>
    </w:rPr>
  </w:style>
  <w:style w:type="character" w:customStyle="1" w:styleId="Char0">
    <w:name w:val="页眉 Char"/>
    <w:basedOn w:val="a1"/>
    <w:link w:val="a4"/>
    <w:uiPriority w:val="99"/>
    <w:rsid w:val="00F372E0"/>
    <w:rPr>
      <w:rFonts w:asciiTheme="majorHAnsi" w:hAnsiTheme="majorHAnsi"/>
      <w:w w:val="90"/>
      <w:sz w:val="18"/>
      <w:szCs w:val="18"/>
      <w:lang w:eastAsia="ja-JP"/>
    </w:rPr>
  </w:style>
  <w:style w:type="character" w:customStyle="1" w:styleId="Char1">
    <w:name w:val="页脚 Char"/>
    <w:basedOn w:val="a1"/>
    <w:link w:val="a5"/>
    <w:uiPriority w:val="99"/>
    <w:rsid w:val="00F372E0"/>
    <w:rPr>
      <w:rFonts w:asciiTheme="majorHAnsi" w:hAnsiTheme="majorHAnsi"/>
      <w:w w:val="90"/>
      <w:sz w:val="18"/>
      <w:szCs w:val="18"/>
      <w:lang w:eastAsia="ja-JP"/>
    </w:rPr>
  </w:style>
  <w:style w:type="character" w:customStyle="1" w:styleId="3Char">
    <w:name w:val="标题 3 Char"/>
    <w:aliases w:val="h3 Char"/>
    <w:basedOn w:val="a1"/>
    <w:link w:val="3"/>
    <w:uiPriority w:val="9"/>
    <w:rsid w:val="00A6214D"/>
    <w:rPr>
      <w:rFonts w:asciiTheme="minorHAnsi" w:hAnsiTheme="minorHAnsi" w:cs="Arial"/>
      <w:b/>
      <w:bCs/>
      <w:i/>
      <w:sz w:val="22"/>
      <w:szCs w:val="26"/>
      <w:lang w:eastAsia="ja-JP"/>
    </w:rPr>
  </w:style>
  <w:style w:type="character" w:customStyle="1" w:styleId="4Char">
    <w:name w:val="标题 4 Char"/>
    <w:aliases w:val="h4 Char"/>
    <w:basedOn w:val="a1"/>
    <w:link w:val="4"/>
    <w:uiPriority w:val="9"/>
    <w:rsid w:val="006E112D"/>
    <w:rPr>
      <w:rFonts w:ascii="Arial" w:hAnsi="Arial"/>
      <w:b/>
      <w:bCs/>
      <w:szCs w:val="28"/>
      <w:lang w:eastAsia="ja-JP"/>
    </w:rPr>
  </w:style>
  <w:style w:type="character" w:customStyle="1" w:styleId="5Char">
    <w:name w:val="标题 5 Char"/>
    <w:basedOn w:val="a1"/>
    <w:link w:val="5"/>
    <w:uiPriority w:val="9"/>
    <w:rsid w:val="0044724E"/>
    <w:rPr>
      <w:rFonts w:ascii="Arial" w:hAnsi="Arial"/>
      <w:b/>
      <w:bCs/>
      <w:i/>
      <w:iCs/>
      <w:sz w:val="26"/>
      <w:szCs w:val="26"/>
      <w:lang w:eastAsia="ja-JP"/>
    </w:rPr>
  </w:style>
  <w:style w:type="character" w:styleId="afff">
    <w:name w:val="Strong"/>
    <w:basedOn w:val="a1"/>
    <w:uiPriority w:val="22"/>
    <w:qFormat/>
    <w:locked/>
    <w:rsid w:val="007D5676"/>
    <w:rPr>
      <w:b/>
      <w:bCs/>
    </w:rPr>
  </w:style>
  <w:style w:type="paragraph" w:customStyle="1" w:styleId="p">
    <w:name w:val="p"/>
    <w:basedOn w:val="a"/>
    <w:rsid w:val="009B615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n-US"/>
    </w:rPr>
  </w:style>
  <w:style w:type="table" w:styleId="12">
    <w:name w:val="Table Classic 1"/>
    <w:basedOn w:val="a2"/>
    <w:rsid w:val="002C41A1"/>
    <w:pPr>
      <w:spacing w:after="360" w:line="288" w:lineRule="auto"/>
    </w:pPr>
    <w:tblPr>
      <w:tblInd w:w="0" w:type="dxa"/>
      <w:tblBorders>
        <w:top w:val="single" w:sz="12" w:space="0" w:color="000000"/>
        <w:bottom w:val="single" w:sz="12" w:space="0" w:color="000000"/>
        <w:insideH w:val="single" w:sz="4" w:space="0" w:color="EEECE1" w:themeColor="background2"/>
        <w:insideV w:val="single" w:sz="4" w:space="0" w:color="EEECE1" w:themeColor="background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single" w:sz="4" w:space="0" w:color="EEECE1" w:themeColor="background2"/>
          <w:insideV w:val="single" w:sz="4" w:space="0" w:color="EEECE1" w:themeColor="background2"/>
          <w:tl2br w:val="nil"/>
          <w:tr2bl w:val="nil"/>
        </w:tcBorders>
        <w:shd w:val="clear" w:color="auto" w:fill="auto"/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Grid 4"/>
    <w:basedOn w:val="a2"/>
    <w:locked/>
    <w:rsid w:val="001427BF"/>
    <w:pPr>
      <w:spacing w:after="360" w:line="288" w:lineRule="auto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Grid 3"/>
    <w:basedOn w:val="a2"/>
    <w:locked/>
    <w:rsid w:val="001427BF"/>
    <w:pPr>
      <w:spacing w:after="360" w:line="288" w:lineRule="auto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0">
    <w:name w:val="Table Contemporary"/>
    <w:basedOn w:val="a2"/>
    <w:locked/>
    <w:rsid w:val="00F37D3A"/>
    <w:pPr>
      <w:spacing w:after="360" w:line="288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39">
    <w:name w:val="Table 3D effects 3"/>
    <w:basedOn w:val="a2"/>
    <w:locked/>
    <w:rsid w:val="006E0C41"/>
    <w:pPr>
      <w:spacing w:after="360" w:line="288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olorful 2"/>
    <w:basedOn w:val="a2"/>
    <w:locked/>
    <w:rsid w:val="00926386"/>
    <w:pPr>
      <w:spacing w:after="360" w:line="288" w:lineRule="auto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Figure">
    <w:name w:val="Figure"/>
    <w:basedOn w:val="a0"/>
    <w:qFormat/>
    <w:rsid w:val="00351682"/>
    <w:pPr>
      <w:spacing w:before="0" w:after="0" w:line="240" w:lineRule="auto"/>
    </w:pPr>
    <w:rPr>
      <w:lang w:eastAsia="en-US"/>
    </w:rPr>
  </w:style>
  <w:style w:type="character" w:styleId="afff1">
    <w:name w:val="footnote reference"/>
    <w:basedOn w:val="a1"/>
    <w:locked/>
    <w:rsid w:val="00A90352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767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3422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02578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2829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27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7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5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6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1216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65682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6208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4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463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6970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666718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9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3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4248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2500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62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8531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493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3277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1269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12706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3357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5747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8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2578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581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1504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80176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23151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06807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42990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3306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4964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3665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1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5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7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04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70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936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26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9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83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97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0885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7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4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6263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6349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4070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622764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78232">
          <w:marLeft w:val="171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5103">
          <w:marLeft w:val="171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4382">
          <w:marLeft w:val="171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43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03231">
          <w:marLeft w:val="171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4303">
          <w:marLeft w:val="171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6070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00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16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662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87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07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93465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1384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7651">
          <w:marLeft w:val="533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18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97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4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3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4" Type="http://schemas.openxmlformats.org/officeDocument/2006/relationships/image" Target="media/image22.gif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openxmlformats.org/officeDocument/2006/relationships/image" Target="media/image20.png"/><Relationship Id="rId1" Type="http://schemas.openxmlformats.org/officeDocument/2006/relationships/image" Target="media/image19.png"/><Relationship Id="rId4" Type="http://schemas.openxmlformats.org/officeDocument/2006/relationships/image" Target="media/image22.gif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9.png"/><Relationship Id="rId2" Type="http://schemas.openxmlformats.org/officeDocument/2006/relationships/image" Target="media/image21.png"/><Relationship Id="rId1" Type="http://schemas.openxmlformats.org/officeDocument/2006/relationships/image" Target="media/image22.gif"/><Relationship Id="rId4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bland\Application%20Data\Microsoft\Templates\Template2006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row">
      <a:majorFont>
        <a:latin typeface="Theinhardt Bold"/>
        <a:ea typeface=""/>
        <a:cs typeface=""/>
      </a:majorFont>
      <a:minorFont>
        <a:latin typeface="Theinhardt Regular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72953D-CB3D-44C0-89F0-E633B884EF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Template2006.dot</Template>
  <TotalTime>132</TotalTime>
  <Pages>11</Pages>
  <Words>911</Words>
  <Characters>5198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BeMicro SDK Lab Instructions</vt:lpstr>
    </vt:vector>
  </TitlesOfParts>
  <Company>Arrow Electronics &amp; Altera Corporation</Company>
  <LinksUpToDate>false</LinksUpToDate>
  <CharactersWithSpaces>6097</CharactersWithSpaces>
  <SharedDoc>false</SharedDoc>
  <HLinks>
    <vt:vector size="360" baseType="variant">
      <vt:variant>
        <vt:i4>786440</vt:i4>
      </vt:variant>
      <vt:variant>
        <vt:i4>333</vt:i4>
      </vt:variant>
      <vt:variant>
        <vt:i4>0</vt:i4>
      </vt:variant>
      <vt:variant>
        <vt:i4>5</vt:i4>
      </vt:variant>
      <vt:variant>
        <vt:lpwstr>http://www.altera.com/literature/an/an391.pdf</vt:lpwstr>
      </vt:variant>
      <vt:variant>
        <vt:lpwstr/>
      </vt:variant>
      <vt:variant>
        <vt:i4>2752560</vt:i4>
      </vt:variant>
      <vt:variant>
        <vt:i4>330</vt:i4>
      </vt:variant>
      <vt:variant>
        <vt:i4>0</vt:i4>
      </vt:variant>
      <vt:variant>
        <vt:i4>5</vt:i4>
      </vt:variant>
      <vt:variant>
        <vt:lpwstr>http://www.altera.com/embedded</vt:lpwstr>
      </vt:variant>
      <vt:variant>
        <vt:lpwstr/>
      </vt:variant>
      <vt:variant>
        <vt:i4>2490465</vt:i4>
      </vt:variant>
      <vt:variant>
        <vt:i4>327</vt:i4>
      </vt:variant>
      <vt:variant>
        <vt:i4>0</vt:i4>
      </vt:variant>
      <vt:variant>
        <vt:i4>5</vt:i4>
      </vt:variant>
      <vt:variant>
        <vt:lpwstr>http://www.altera.com/technology/embedded/support/emb-support.html</vt:lpwstr>
      </vt:variant>
      <vt:variant>
        <vt:lpwstr/>
      </vt:variant>
      <vt:variant>
        <vt:i4>2490465</vt:i4>
      </vt:variant>
      <vt:variant>
        <vt:i4>324</vt:i4>
      </vt:variant>
      <vt:variant>
        <vt:i4>0</vt:i4>
      </vt:variant>
      <vt:variant>
        <vt:i4>5</vt:i4>
      </vt:variant>
      <vt:variant>
        <vt:lpwstr>http://www.altera.com/technology/embedded/community/emb-community.html</vt:lpwstr>
      </vt:variant>
      <vt:variant>
        <vt:lpwstr/>
      </vt:variant>
      <vt:variant>
        <vt:i4>5111817</vt:i4>
      </vt:variant>
      <vt:variant>
        <vt:i4>321</vt:i4>
      </vt:variant>
      <vt:variant>
        <vt:i4>0</vt:i4>
      </vt:variant>
      <vt:variant>
        <vt:i4>5</vt:i4>
      </vt:variant>
      <vt:variant>
        <vt:lpwstr>http://www.altera.com/technology/embedded/training/emb-training.html</vt:lpwstr>
      </vt:variant>
      <vt:variant>
        <vt:lpwstr/>
      </vt:variant>
      <vt:variant>
        <vt:i4>8192048</vt:i4>
      </vt:variant>
      <vt:variant>
        <vt:i4>318</vt:i4>
      </vt:variant>
      <vt:variant>
        <vt:i4>0</vt:i4>
      </vt:variant>
      <vt:variant>
        <vt:i4>5</vt:i4>
      </vt:variant>
      <vt:variant>
        <vt:lpwstr>http://www.altera.com/support/examples/nios2/exm-nios2.html</vt:lpwstr>
      </vt:variant>
      <vt:variant>
        <vt:lpwstr/>
      </vt:variant>
      <vt:variant>
        <vt:i4>4784231</vt:i4>
      </vt:variant>
      <vt:variant>
        <vt:i4>315</vt:i4>
      </vt:variant>
      <vt:variant>
        <vt:i4>0</vt:i4>
      </vt:variant>
      <vt:variant>
        <vt:i4>5</vt:i4>
      </vt:variant>
      <vt:variant>
        <vt:lpwstr>http://www.altera.com/literature/hb/nios2/n2cpu_nii5v3.pdf</vt:lpwstr>
      </vt:variant>
      <vt:variant>
        <vt:lpwstr/>
      </vt:variant>
      <vt:variant>
        <vt:i4>1441843</vt:i4>
      </vt:variant>
      <vt:variant>
        <vt:i4>312</vt:i4>
      </vt:variant>
      <vt:variant>
        <vt:i4>0</vt:i4>
      </vt:variant>
      <vt:variant>
        <vt:i4>5</vt:i4>
      </vt:variant>
      <vt:variant>
        <vt:lpwstr>http://www.altera.com/literature/hb/qts/qts_qii5v4.pdf</vt:lpwstr>
      </vt:variant>
      <vt:variant>
        <vt:lpwstr/>
      </vt:variant>
      <vt:variant>
        <vt:i4>3342434</vt:i4>
      </vt:variant>
      <vt:variant>
        <vt:i4>309</vt:i4>
      </vt:variant>
      <vt:variant>
        <vt:i4>0</vt:i4>
      </vt:variant>
      <vt:variant>
        <vt:i4>5</vt:i4>
      </vt:variant>
      <vt:variant>
        <vt:lpwstr>http://www.altera.com/literature/hb/nios2/edh_ed_handbook.pdf</vt:lpwstr>
      </vt:variant>
      <vt:variant>
        <vt:lpwstr/>
      </vt:variant>
      <vt:variant>
        <vt:i4>5439608</vt:i4>
      </vt:variant>
      <vt:variant>
        <vt:i4>306</vt:i4>
      </vt:variant>
      <vt:variant>
        <vt:i4>0</vt:i4>
      </vt:variant>
      <vt:variant>
        <vt:i4>5</vt:i4>
      </vt:variant>
      <vt:variant>
        <vt:lpwstr>http://www.altera.com/literature/hb/nios2/n2sw_nii5v2.pdf</vt:lpwstr>
      </vt:variant>
      <vt:variant>
        <vt:lpwstr/>
      </vt:variant>
      <vt:variant>
        <vt:i4>4915303</vt:i4>
      </vt:variant>
      <vt:variant>
        <vt:i4>303</vt:i4>
      </vt:variant>
      <vt:variant>
        <vt:i4>0</vt:i4>
      </vt:variant>
      <vt:variant>
        <vt:i4>5</vt:i4>
      </vt:variant>
      <vt:variant>
        <vt:lpwstr>http://www.altera.com/literature/hb/nios2/n2cpu_nii5v1.pdf</vt:lpwstr>
      </vt:variant>
      <vt:variant>
        <vt:lpwstr/>
      </vt:variant>
      <vt:variant>
        <vt:i4>8257543</vt:i4>
      </vt:variant>
      <vt:variant>
        <vt:i4>300</vt:i4>
      </vt:variant>
      <vt:variant>
        <vt:i4>0</vt:i4>
      </vt:variant>
      <vt:variant>
        <vt:i4>5</vt:i4>
      </vt:variant>
      <vt:variant>
        <vt:lpwstr>http://www.altera.com/products/ip/processors/nios2/kits/ni2-dev_kits.html</vt:lpwstr>
      </vt:variant>
      <vt:variant>
        <vt:lpwstr/>
      </vt:variant>
      <vt:variant>
        <vt:i4>2752560</vt:i4>
      </vt:variant>
      <vt:variant>
        <vt:i4>297</vt:i4>
      </vt:variant>
      <vt:variant>
        <vt:i4>0</vt:i4>
      </vt:variant>
      <vt:variant>
        <vt:i4>5</vt:i4>
      </vt:variant>
      <vt:variant>
        <vt:lpwstr>http://www.altera.com/embedded</vt:lpwstr>
      </vt:variant>
      <vt:variant>
        <vt:lpwstr/>
      </vt:variant>
      <vt:variant>
        <vt:i4>4325469</vt:i4>
      </vt:variant>
      <vt:variant>
        <vt:i4>270</vt:i4>
      </vt:variant>
      <vt:variant>
        <vt:i4>0</vt:i4>
      </vt:variant>
      <vt:variant>
        <vt:i4>5</vt:i4>
      </vt:variant>
      <vt:variant>
        <vt:lpwstr>http://www.arrow.com/bemicro</vt:lpwstr>
      </vt:variant>
      <vt:variant>
        <vt:lpwstr/>
      </vt:variant>
      <vt:variant>
        <vt:i4>4325396</vt:i4>
      </vt:variant>
      <vt:variant>
        <vt:i4>267</vt:i4>
      </vt:variant>
      <vt:variant>
        <vt:i4>0</vt:i4>
      </vt:variant>
      <vt:variant>
        <vt:i4>5</vt:i4>
      </vt:variant>
      <vt:variant>
        <vt:lpwstr>http://micrium.com/download/Micrium-uC-Probe-Setup-Trial.exe</vt:lpwstr>
      </vt:variant>
      <vt:variant>
        <vt:lpwstr/>
      </vt:variant>
      <vt:variant>
        <vt:i4>655444</vt:i4>
      </vt:variant>
      <vt:variant>
        <vt:i4>264</vt:i4>
      </vt:variant>
      <vt:variant>
        <vt:i4>0</vt:i4>
      </vt:variant>
      <vt:variant>
        <vt:i4>5</vt:i4>
      </vt:variant>
      <vt:variant>
        <vt:lpwstr>https://www.altera.com/download/dnl-index.jsp</vt:lpwstr>
      </vt:variant>
      <vt:variant>
        <vt:lpwstr/>
      </vt:variant>
      <vt:variant>
        <vt:i4>4325469</vt:i4>
      </vt:variant>
      <vt:variant>
        <vt:i4>261</vt:i4>
      </vt:variant>
      <vt:variant>
        <vt:i4>0</vt:i4>
      </vt:variant>
      <vt:variant>
        <vt:i4>5</vt:i4>
      </vt:variant>
      <vt:variant>
        <vt:lpwstr>http://www.arrow.com/bemicro</vt:lpwstr>
      </vt:variant>
      <vt:variant>
        <vt:lpwstr/>
      </vt:variant>
      <vt:variant>
        <vt:i4>1835056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_Toc276019556</vt:lpwstr>
      </vt:variant>
      <vt:variant>
        <vt:i4>1835056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_Toc276019555</vt:lpwstr>
      </vt:variant>
      <vt:variant>
        <vt:i4>1835056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_Toc276019554</vt:lpwstr>
      </vt:variant>
      <vt:variant>
        <vt:i4>1835056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_Toc276019553</vt:lpwstr>
      </vt:variant>
      <vt:variant>
        <vt:i4>1835056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_Toc276019552</vt:lpwstr>
      </vt:variant>
      <vt:variant>
        <vt:i4>1835056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_Toc276019551</vt:lpwstr>
      </vt:variant>
      <vt:variant>
        <vt:i4>1835056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_Toc276019550</vt:lpwstr>
      </vt:variant>
      <vt:variant>
        <vt:i4>1900592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_Toc276019549</vt:lpwstr>
      </vt:variant>
      <vt:variant>
        <vt:i4>1900592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_Toc276019548</vt:lpwstr>
      </vt:variant>
      <vt:variant>
        <vt:i4>1900592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_Toc276019547</vt:lpwstr>
      </vt:variant>
      <vt:variant>
        <vt:i4>1900592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_Toc276019546</vt:lpwstr>
      </vt:variant>
      <vt:variant>
        <vt:i4>1900592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_Toc276019545</vt:lpwstr>
      </vt:variant>
      <vt:variant>
        <vt:i4>1900592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_Toc276019544</vt:lpwstr>
      </vt:variant>
      <vt:variant>
        <vt:i4>1900592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_Toc276019543</vt:lpwstr>
      </vt:variant>
      <vt:variant>
        <vt:i4>1900592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_Toc276019542</vt:lpwstr>
      </vt:variant>
      <vt:variant>
        <vt:i4>1900592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_Toc276019541</vt:lpwstr>
      </vt:variant>
      <vt:variant>
        <vt:i4>1900592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_Toc276019540</vt:lpwstr>
      </vt:variant>
      <vt:variant>
        <vt:i4>1703984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_Toc276019539</vt:lpwstr>
      </vt:variant>
      <vt:variant>
        <vt:i4>1703984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_Toc276019538</vt:lpwstr>
      </vt:variant>
      <vt:variant>
        <vt:i4>1703984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_Toc276019537</vt:lpwstr>
      </vt:variant>
      <vt:variant>
        <vt:i4>1703984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_Toc276019536</vt:lpwstr>
      </vt:variant>
      <vt:variant>
        <vt:i4>1703984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_Toc276019535</vt:lpwstr>
      </vt:variant>
      <vt:variant>
        <vt:i4>1703984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_Toc276019534</vt:lpwstr>
      </vt:variant>
      <vt:variant>
        <vt:i4>1703984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_Toc276019533</vt:lpwstr>
      </vt:variant>
      <vt:variant>
        <vt:i4>1703984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_Toc276019532</vt:lpwstr>
      </vt:variant>
      <vt:variant>
        <vt:i4>1703984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_Toc276019531</vt:lpwstr>
      </vt:variant>
      <vt:variant>
        <vt:i4>1703984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_Toc276019530</vt:lpwstr>
      </vt:variant>
      <vt:variant>
        <vt:i4>1769520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_Toc276019529</vt:lpwstr>
      </vt:variant>
      <vt:variant>
        <vt:i4>1769520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_Toc276019528</vt:lpwstr>
      </vt:variant>
      <vt:variant>
        <vt:i4>1769520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_Toc276019527</vt:lpwstr>
      </vt:variant>
      <vt:variant>
        <vt:i4>1769520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_Toc276019526</vt:lpwstr>
      </vt:variant>
      <vt:variant>
        <vt:i4>1769520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_Toc276019525</vt:lpwstr>
      </vt:variant>
      <vt:variant>
        <vt:i4>1769520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_Toc276019524</vt:lpwstr>
      </vt:variant>
      <vt:variant>
        <vt:i4>1769520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_Toc276019523</vt:lpwstr>
      </vt:variant>
      <vt:variant>
        <vt:i4>1769520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_Toc276019522</vt:lpwstr>
      </vt:variant>
      <vt:variant>
        <vt:i4>1769520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_Toc276019521</vt:lpwstr>
      </vt:variant>
      <vt:variant>
        <vt:i4>1769520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_Toc276019520</vt:lpwstr>
      </vt:variant>
      <vt:variant>
        <vt:i4>1572912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_Toc276019519</vt:lpwstr>
      </vt:variant>
      <vt:variant>
        <vt:i4>1572912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_Toc276019518</vt:lpwstr>
      </vt:variant>
      <vt:variant>
        <vt:i4>1572912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_Toc276019517</vt:lpwstr>
      </vt:variant>
      <vt:variant>
        <vt:i4>1572912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_Toc276019516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_Toc276019515</vt:lpwstr>
      </vt:variant>
      <vt:variant>
        <vt:i4>1572912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_Toc276019514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BeMicro SDK Lab Instructions</dc:title>
  <dc:subject>Nios II SDK Tutorial</dc:subject>
  <dc:creator>Arrow Electronics &amp; Altera Corporation</dc:creator>
  <cp:lastModifiedBy>Brand QI</cp:lastModifiedBy>
  <cp:revision>10</cp:revision>
  <cp:lastPrinted>2014-09-05T03:54:00Z</cp:lastPrinted>
  <dcterms:created xsi:type="dcterms:W3CDTF">2014-10-05T14:20:00Z</dcterms:created>
  <dcterms:modified xsi:type="dcterms:W3CDTF">2014-10-06T09:51:00Z</dcterms:modified>
</cp:coreProperties>
</file>